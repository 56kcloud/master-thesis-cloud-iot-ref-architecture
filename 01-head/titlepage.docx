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4092C" w14:textId="0182ABBE" w:rsidR="0049599F" w:rsidRPr="000F21E9" w:rsidRDefault="0049599F" w:rsidP="0049599F">
      <w:pPr>
        <w:rPr>
          <w:lang w:val="fr-CH"/>
        </w:rPr>
      </w:pPr>
    </w:p>
    <w:p w14:paraId="6060B014" w14:textId="2956C9A6" w:rsidR="0049599F" w:rsidRPr="000F21E9" w:rsidRDefault="0049599F" w:rsidP="0049599F">
      <w:pPr>
        <w:rPr>
          <w:lang w:val="fr-CH"/>
        </w:rPr>
      </w:pPr>
    </w:p>
    <w:p w14:paraId="784FD9F6" w14:textId="77777777" w:rsidR="0049599F" w:rsidRPr="000F21E9" w:rsidRDefault="0049599F" w:rsidP="0049599F">
      <w:pPr>
        <w:rPr>
          <w:lang w:val="fr-CH"/>
        </w:rPr>
      </w:pPr>
      <w:r w:rsidRPr="000F21E9"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81280" behindDoc="1" locked="0" layoutInCell="1" allowOverlap="1" wp14:anchorId="1B6FE0A3" wp14:editId="1E3CCBB1">
                <wp:simplePos x="0" y="0"/>
                <wp:positionH relativeFrom="column">
                  <wp:posOffset>-690880</wp:posOffset>
                </wp:positionH>
                <wp:positionV relativeFrom="paragraph">
                  <wp:posOffset>-341630</wp:posOffset>
                </wp:positionV>
                <wp:extent cx="2743200" cy="428625"/>
                <wp:effectExtent l="0" t="0" r="0" b="9525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CEC106" w14:textId="77777777" w:rsidR="0049599F" w:rsidRPr="00EC4632" w:rsidRDefault="0049599F" w:rsidP="0049599F">
                            <w:pPr>
                              <w:pStyle w:val="AdresseMaster"/>
                              <w:rPr>
                                <w:rFonts w:ascii="Helvetica" w:hAnsi="Helvetica" w:cs="Helvetica"/>
                                <w:lang w:val="de-CH"/>
                              </w:rPr>
                            </w:pPr>
                            <w:bookmarkStart w:id="0" w:name="OLE_LINK1"/>
                            <w:r w:rsidRPr="00EC4632">
                              <w:rPr>
                                <w:rFonts w:ascii="Helvetica" w:hAnsi="Helvetica" w:cs="Helvetica"/>
                                <w:lang w:val="de-CH"/>
                              </w:rPr>
                              <w:t xml:space="preserve">Master of Science HES-SO in </w:t>
                            </w:r>
                            <w:r w:rsidR="00A61E06" w:rsidRPr="00EC4632">
                              <w:rPr>
                                <w:rFonts w:ascii="Helvetica" w:hAnsi="Helvetica" w:cs="Helvetica"/>
                                <w:lang w:val="de-CH"/>
                              </w:rPr>
                              <w:t>Engineering</w:t>
                            </w:r>
                          </w:p>
                          <w:p w14:paraId="5BCFA9B1" w14:textId="77777777" w:rsidR="0049599F" w:rsidRPr="00EC4632" w:rsidRDefault="0049599F" w:rsidP="0049599F">
                            <w:pPr>
                              <w:pStyle w:val="AdresseMaster"/>
                              <w:rPr>
                                <w:rFonts w:ascii="Helvetica" w:hAnsi="Helvetica" w:cs="Helvetica"/>
                              </w:rPr>
                            </w:pPr>
                            <w:r w:rsidRPr="00EC4632">
                              <w:rPr>
                                <w:rFonts w:ascii="Helvetica" w:hAnsi="Helvetica" w:cs="Helvetica"/>
                              </w:rPr>
                              <w:t>Av. de Provence 6</w:t>
                            </w:r>
                          </w:p>
                          <w:p w14:paraId="48ADD314" w14:textId="77777777" w:rsidR="0049599F" w:rsidRPr="00EC4632" w:rsidRDefault="0049599F" w:rsidP="0049599F">
                            <w:pPr>
                              <w:pStyle w:val="AdresseMaster"/>
                              <w:rPr>
                                <w:rFonts w:ascii="Helvetica" w:hAnsi="Helvetica" w:cs="Helvetica"/>
                              </w:rPr>
                            </w:pPr>
                            <w:r w:rsidRPr="00EC4632">
                              <w:rPr>
                                <w:rFonts w:ascii="Helvetica" w:hAnsi="Helvetica" w:cs="Helvetica"/>
                              </w:rPr>
                              <w:t>CH-1007 Lausanne</w:t>
                            </w:r>
                          </w:p>
                          <w:p w14:paraId="4F876FB2" w14:textId="77777777" w:rsidR="0049599F" w:rsidRPr="00EC4632" w:rsidRDefault="0049599F" w:rsidP="0049599F">
                            <w:pPr>
                              <w:pStyle w:val="AdresseMaster"/>
                              <w:rPr>
                                <w:rFonts w:ascii="Helvetica" w:hAnsi="Helvetica" w:cs="Helvetica"/>
                              </w:rPr>
                            </w:pPr>
                          </w:p>
                          <w:bookmarkEnd w:id="0"/>
                          <w:p w14:paraId="19D4D9CE" w14:textId="77777777" w:rsidR="0049599F" w:rsidRPr="00EC4632" w:rsidRDefault="0049599F" w:rsidP="0049599F">
                            <w:pPr>
                              <w:pStyle w:val="AdresseMaster"/>
                              <w:rPr>
                                <w:rFonts w:ascii="Helvetica" w:hAnsi="Helvetica" w:cs="Helvetic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B6FE0A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54.4pt;margin-top:-26.9pt;width:3in;height:33.75pt;z-index:-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" filled="f" stroked="f">
                <v:textbox>
                  <w:txbxContent>
                    <w:p w14:paraId="09CEC106" w14:textId="77777777" w:rsidR="0049599F" w:rsidRPr="00EC4632" w:rsidRDefault="0049599F" w:rsidP="0049599F">
                      <w:pPr>
                        <w:pStyle w:val="AdresseMaster"/>
                        <w:rPr>
                          <w:rFonts w:ascii="Helvetica" w:hAnsi="Helvetica" w:cs="Helvetica"/>
                          <w:lang w:val="de-CH"/>
                        </w:rPr>
                      </w:pPr>
                      <w:bookmarkStart w:id="1" w:name="OLE_LINK1"/>
                      <w:r w:rsidRPr="00EC4632">
                        <w:rPr>
                          <w:rFonts w:ascii="Helvetica" w:hAnsi="Helvetica" w:cs="Helvetica"/>
                          <w:lang w:val="de-CH"/>
                        </w:rPr>
                        <w:t xml:space="preserve">Master of Science HES-SO in </w:t>
                      </w:r>
                      <w:r w:rsidR="00A61E06" w:rsidRPr="00EC4632">
                        <w:rPr>
                          <w:rFonts w:ascii="Helvetica" w:hAnsi="Helvetica" w:cs="Helvetica"/>
                          <w:lang w:val="de-CH"/>
                        </w:rPr>
                        <w:t>Engineering</w:t>
                      </w:r>
                    </w:p>
                    <w:p w14:paraId="5BCFA9B1" w14:textId="77777777" w:rsidR="0049599F" w:rsidRPr="00EC4632" w:rsidRDefault="0049599F" w:rsidP="0049599F">
                      <w:pPr>
                        <w:pStyle w:val="AdresseMaster"/>
                        <w:rPr>
                          <w:rFonts w:ascii="Helvetica" w:hAnsi="Helvetica" w:cs="Helvetica"/>
                        </w:rPr>
                      </w:pPr>
                      <w:r w:rsidRPr="00EC4632">
                        <w:rPr>
                          <w:rFonts w:ascii="Helvetica" w:hAnsi="Helvetica" w:cs="Helvetica"/>
                        </w:rPr>
                        <w:t>Av. de Provence 6</w:t>
                      </w:r>
                    </w:p>
                    <w:p w14:paraId="48ADD314" w14:textId="77777777" w:rsidR="0049599F" w:rsidRPr="00EC4632" w:rsidRDefault="0049599F" w:rsidP="0049599F">
                      <w:pPr>
                        <w:pStyle w:val="AdresseMaster"/>
                        <w:rPr>
                          <w:rFonts w:ascii="Helvetica" w:hAnsi="Helvetica" w:cs="Helvetica"/>
                        </w:rPr>
                      </w:pPr>
                      <w:r w:rsidRPr="00EC4632">
                        <w:rPr>
                          <w:rFonts w:ascii="Helvetica" w:hAnsi="Helvetica" w:cs="Helvetica"/>
                        </w:rPr>
                        <w:t>CH-1007 Lausanne</w:t>
                      </w:r>
                    </w:p>
                    <w:p w14:paraId="4F876FB2" w14:textId="77777777" w:rsidR="0049599F" w:rsidRPr="00EC4632" w:rsidRDefault="0049599F" w:rsidP="0049599F">
                      <w:pPr>
                        <w:pStyle w:val="AdresseMaster"/>
                        <w:rPr>
                          <w:rFonts w:ascii="Helvetica" w:hAnsi="Helvetica" w:cs="Helvetica"/>
                        </w:rPr>
                      </w:pPr>
                    </w:p>
                    <w:bookmarkEnd w:id="1"/>
                    <w:p w14:paraId="19D4D9CE" w14:textId="77777777" w:rsidR="0049599F" w:rsidRPr="00EC4632" w:rsidRDefault="0049599F" w:rsidP="0049599F">
                      <w:pPr>
                        <w:pStyle w:val="AdresseMaster"/>
                        <w:rPr>
                          <w:rFonts w:ascii="Helvetica" w:hAnsi="Helvetica" w:cs="Helvetic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A69A562" w14:textId="77777777" w:rsidR="0049599F" w:rsidRPr="000F21E9" w:rsidRDefault="0049599F" w:rsidP="0049599F">
      <w:pPr>
        <w:jc w:val="center"/>
        <w:rPr>
          <w:lang w:val="fr-CH"/>
        </w:rPr>
      </w:pPr>
    </w:p>
    <w:p w14:paraId="31FA738C" w14:textId="77777777" w:rsidR="0049599F" w:rsidRPr="000F21E9" w:rsidRDefault="0049599F" w:rsidP="0049599F">
      <w:pPr>
        <w:rPr>
          <w:noProof/>
          <w:lang w:val="fr-CH" w:eastAsia="fr-CH"/>
        </w:rPr>
      </w:pPr>
    </w:p>
    <w:p w14:paraId="702F9E9E" w14:textId="77777777" w:rsidR="0049599F" w:rsidRPr="000F21E9" w:rsidRDefault="0049599F" w:rsidP="0049599F">
      <w:pPr>
        <w:rPr>
          <w:noProof/>
          <w:lang w:val="fr-CH" w:eastAsia="fr-CH"/>
        </w:rPr>
      </w:pPr>
    </w:p>
    <w:p w14:paraId="6DE50EA7" w14:textId="77777777" w:rsidR="0049599F" w:rsidRPr="000F21E9" w:rsidRDefault="0049599F" w:rsidP="0049599F">
      <w:pPr>
        <w:rPr>
          <w:noProof/>
          <w:lang w:val="fr-CH" w:eastAsia="fr-CH"/>
        </w:rPr>
      </w:pPr>
    </w:p>
    <w:p w14:paraId="0770153B" w14:textId="77777777" w:rsidR="0049599F" w:rsidRPr="00EC4632" w:rsidRDefault="0049599F" w:rsidP="0049599F">
      <w:pPr>
        <w:pStyle w:val="PageGardeGrand"/>
        <w:rPr>
          <w:rFonts w:ascii="Helvetica" w:hAnsi="Helvetica" w:cs="Helvetica"/>
          <w:sz w:val="48"/>
          <w:szCs w:val="48"/>
          <w:lang w:val="de-CH"/>
        </w:rPr>
      </w:pPr>
      <w:r w:rsidRPr="00EC4632">
        <w:rPr>
          <w:rFonts w:ascii="Helvetica" w:hAnsi="Helvetica" w:cs="Helvetica"/>
          <w:sz w:val="48"/>
          <w:szCs w:val="48"/>
          <w:lang w:val="de-CH"/>
        </w:rPr>
        <w:t xml:space="preserve">Master of Science HES-SO in </w:t>
      </w:r>
      <w:r w:rsidR="003F5F82" w:rsidRPr="00EC4632">
        <w:rPr>
          <w:rFonts w:ascii="Helvetica" w:hAnsi="Helvetica" w:cs="Helvetica"/>
          <w:sz w:val="48"/>
          <w:szCs w:val="48"/>
          <w:lang w:val="de-CH"/>
        </w:rPr>
        <w:t>Engineering</w:t>
      </w:r>
    </w:p>
    <w:p w14:paraId="71EB35F2" w14:textId="77777777" w:rsidR="0049599F" w:rsidRPr="00EC4632" w:rsidRDefault="0049599F" w:rsidP="0049599F">
      <w:pPr>
        <w:rPr>
          <w:noProof/>
          <w:lang w:val="de-CH" w:eastAsia="fr-CH"/>
        </w:rPr>
      </w:pPr>
    </w:p>
    <w:p w14:paraId="6F977929" w14:textId="0411ECA5" w:rsidR="003F5F82" w:rsidRDefault="00EC4632" w:rsidP="00EC4632">
      <w:pPr>
        <w:pStyle w:val="PageGardeMoyen"/>
        <w:rPr>
          <w:rFonts w:ascii="Helvetica" w:hAnsi="Helvetica"/>
          <w:lang w:val="fr-CH"/>
        </w:rPr>
      </w:pPr>
      <w:r w:rsidRPr="00DB550C">
        <w:rPr>
          <w:rFonts w:ascii="Helvetica" w:hAnsi="Helvetica"/>
          <w:lang w:val="fr-CH"/>
        </w:rPr>
        <w:t>Orientation : Computer science (CS)</w:t>
      </w:r>
    </w:p>
    <w:p w14:paraId="6282DE09" w14:textId="77777777" w:rsidR="00EC4632" w:rsidRPr="00EC4632" w:rsidRDefault="00EC4632" w:rsidP="00EC4632">
      <w:pPr>
        <w:pStyle w:val="PageGardeMoyen"/>
        <w:rPr>
          <w:rFonts w:ascii="Helvetica" w:hAnsi="Helvetica"/>
          <w:lang w:val="fr-CH"/>
        </w:rPr>
      </w:pPr>
    </w:p>
    <w:p w14:paraId="21101A53" w14:textId="77777777" w:rsidR="0049599F" w:rsidRPr="000F21E9" w:rsidRDefault="0049599F" w:rsidP="0049599F">
      <w:pPr>
        <w:pStyle w:val="PageGardePetit"/>
        <w:rPr>
          <w:lang w:val="fr-CH"/>
        </w:rPr>
      </w:pPr>
    </w:p>
    <w:p w14:paraId="01CEA285" w14:textId="77777777" w:rsidR="0049599F" w:rsidRPr="000F21E9" w:rsidRDefault="0049599F" w:rsidP="0049599F">
      <w:pPr>
        <w:rPr>
          <w:noProof/>
          <w:lang w:val="fr-CH" w:eastAsia="fr-CH"/>
        </w:rPr>
      </w:pPr>
    </w:p>
    <w:p w14:paraId="24EE0A7B" w14:textId="135EE3F2" w:rsidR="0049599F" w:rsidRPr="004C3F33" w:rsidRDefault="004C3F33" w:rsidP="0049599F">
      <w:pPr>
        <w:pStyle w:val="PageGardePetit"/>
        <w:rPr>
          <w:rFonts w:ascii="Helvetica" w:hAnsi="Helvetica"/>
          <w:sz w:val="48"/>
          <w:szCs w:val="48"/>
          <w:lang w:val="fr-CH"/>
        </w:rPr>
      </w:pPr>
      <w:r w:rsidRPr="004C3F33">
        <w:rPr>
          <w:rFonts w:ascii="Helvetica" w:hAnsi="Helvetica"/>
          <w:sz w:val="48"/>
          <w:szCs w:val="48"/>
          <w:lang w:val="fr-CH"/>
        </w:rPr>
        <w:t>Cloud-Native IoT Reference Architecture with A</w:t>
      </w:r>
      <w:r w:rsidR="00CE4429">
        <w:rPr>
          <w:rFonts w:ascii="Helvetica" w:hAnsi="Helvetica"/>
          <w:sz w:val="48"/>
          <w:szCs w:val="48"/>
          <w:lang w:val="fr-CH"/>
        </w:rPr>
        <w:t>rm</w:t>
      </w:r>
      <w:r w:rsidRPr="004C3F33">
        <w:rPr>
          <w:rFonts w:ascii="Helvetica" w:hAnsi="Helvetica"/>
          <w:sz w:val="48"/>
          <w:szCs w:val="48"/>
          <w:lang w:val="fr-CH"/>
        </w:rPr>
        <w:t xml:space="preserve"> SystemReady</w:t>
      </w:r>
    </w:p>
    <w:p w14:paraId="4204BCBC" w14:textId="77777777" w:rsidR="003660A8" w:rsidRPr="000F21E9" w:rsidRDefault="003660A8" w:rsidP="0049599F">
      <w:pPr>
        <w:pStyle w:val="PageGardePetit"/>
        <w:rPr>
          <w:lang w:val="fr-CH"/>
        </w:rPr>
      </w:pPr>
    </w:p>
    <w:p w14:paraId="61ACBDC8" w14:textId="77777777" w:rsidR="0049599F" w:rsidRPr="000F21E9" w:rsidRDefault="0049599F" w:rsidP="0049599F">
      <w:pPr>
        <w:pStyle w:val="PageGardePetit"/>
        <w:rPr>
          <w:lang w:val="fr-CH"/>
        </w:rPr>
      </w:pPr>
    </w:p>
    <w:p w14:paraId="3AF997AB" w14:textId="77777777" w:rsidR="0049599F" w:rsidRPr="000F21E9" w:rsidRDefault="0049599F" w:rsidP="0049599F">
      <w:pPr>
        <w:pStyle w:val="PageGardePetit"/>
        <w:rPr>
          <w:lang w:val="fr-CH"/>
        </w:rPr>
      </w:pPr>
    </w:p>
    <w:p w14:paraId="379016EE" w14:textId="1BDBB74F" w:rsidR="00EC4632" w:rsidRPr="00B2261C" w:rsidRDefault="00022AE7" w:rsidP="00EC4632">
      <w:pPr>
        <w:pStyle w:val="PageGardePetit"/>
        <w:rPr>
          <w:rFonts w:ascii="Helvetica" w:hAnsi="Helvetica"/>
          <w:lang w:val="fr-CH"/>
        </w:rPr>
      </w:pPr>
      <w:r>
        <w:rPr>
          <w:rFonts w:ascii="Helvetica" w:hAnsi="Helvetica"/>
          <w:lang w:val="fr-CH"/>
        </w:rPr>
        <w:t>Made</w:t>
      </w:r>
      <w:r w:rsidR="00EC4632" w:rsidRPr="00B2261C">
        <w:rPr>
          <w:rFonts w:ascii="Helvetica" w:hAnsi="Helvetica"/>
          <w:lang w:val="fr-CH"/>
        </w:rPr>
        <w:t xml:space="preserve"> </w:t>
      </w:r>
      <w:r>
        <w:rPr>
          <w:rFonts w:ascii="Helvetica" w:hAnsi="Helvetica"/>
          <w:lang w:val="fr-CH"/>
        </w:rPr>
        <w:t>by</w:t>
      </w:r>
    </w:p>
    <w:p w14:paraId="2DCC6CB9" w14:textId="77777777" w:rsidR="00EC4632" w:rsidRPr="004C3F33" w:rsidRDefault="00EC4632" w:rsidP="00EC4632">
      <w:pPr>
        <w:pStyle w:val="PageGardeGrand"/>
        <w:rPr>
          <w:rFonts w:ascii="Helvetica" w:hAnsi="Helvetica"/>
          <w:sz w:val="48"/>
          <w:szCs w:val="48"/>
          <w:lang w:val="fr-CH"/>
        </w:rPr>
      </w:pPr>
      <w:r w:rsidRPr="004C3F33">
        <w:rPr>
          <w:rFonts w:ascii="Helvetica" w:hAnsi="Helvetica"/>
          <w:sz w:val="48"/>
          <w:szCs w:val="48"/>
          <w:lang w:val="fr-CH"/>
        </w:rPr>
        <w:t>Xavier Clivaz</w:t>
      </w:r>
    </w:p>
    <w:p w14:paraId="7B4AA951" w14:textId="77777777" w:rsidR="0049599F" w:rsidRPr="000F21E9" w:rsidRDefault="0049599F" w:rsidP="0049599F">
      <w:pPr>
        <w:pStyle w:val="PageGardePetit"/>
        <w:rPr>
          <w:lang w:val="fr-CH"/>
        </w:rPr>
      </w:pPr>
    </w:p>
    <w:p w14:paraId="6C4E303F" w14:textId="77777777" w:rsidR="00A5436D" w:rsidRDefault="00A5436D" w:rsidP="00EC4632">
      <w:pPr>
        <w:pStyle w:val="PageGardePetit"/>
        <w:rPr>
          <w:rFonts w:ascii="Helvetica" w:hAnsi="Helvetica"/>
          <w:lang w:val="fr-CH"/>
        </w:rPr>
      </w:pPr>
      <w:r w:rsidRPr="00A5436D">
        <w:rPr>
          <w:rFonts w:ascii="Helvetica" w:hAnsi="Helvetica"/>
          <w:lang w:val="fr-CH"/>
        </w:rPr>
        <w:t>Under the direction of</w:t>
      </w:r>
    </w:p>
    <w:p w14:paraId="1D302B2F" w14:textId="1D62A484" w:rsidR="00EC4632" w:rsidRPr="00B2261C" w:rsidRDefault="00EC4632" w:rsidP="00EC4632">
      <w:pPr>
        <w:pStyle w:val="PageGardePetit"/>
        <w:rPr>
          <w:rFonts w:ascii="Helvetica" w:hAnsi="Helvetica"/>
          <w:lang w:val="fr-CH"/>
        </w:rPr>
      </w:pPr>
      <w:r w:rsidRPr="00B2261C">
        <w:rPr>
          <w:rFonts w:ascii="Helvetica" w:hAnsi="Helvetica"/>
          <w:lang w:val="fr-CH"/>
        </w:rPr>
        <w:t>Prof. Fabien Vannel</w:t>
      </w:r>
    </w:p>
    <w:p w14:paraId="5BF56112" w14:textId="77777777" w:rsidR="00EC4632" w:rsidRPr="00B2261C" w:rsidRDefault="00EC4632" w:rsidP="00EC4632">
      <w:pPr>
        <w:pStyle w:val="PageGardePetit"/>
        <w:rPr>
          <w:rFonts w:ascii="Helvetica" w:hAnsi="Helvetica"/>
          <w:lang w:val="fr-CH"/>
        </w:rPr>
      </w:pPr>
      <w:r w:rsidRPr="00B2261C">
        <w:rPr>
          <w:rFonts w:ascii="Helvetica" w:hAnsi="Helvetica"/>
          <w:lang w:val="fr-CH"/>
        </w:rPr>
        <w:t>Hepia/inIT/CoRES</w:t>
      </w:r>
    </w:p>
    <w:p w14:paraId="7152C4AB" w14:textId="77777777" w:rsidR="0049599F" w:rsidRPr="000F21E9" w:rsidRDefault="0049599F" w:rsidP="0049599F">
      <w:pPr>
        <w:pStyle w:val="PageGardePetit"/>
        <w:rPr>
          <w:lang w:val="fr-CH"/>
        </w:rPr>
      </w:pPr>
    </w:p>
    <w:p w14:paraId="0F4FD560" w14:textId="77777777" w:rsidR="0049599F" w:rsidRPr="000F21E9" w:rsidRDefault="0049599F" w:rsidP="0049599F">
      <w:pPr>
        <w:pStyle w:val="PageGardePetit"/>
        <w:rPr>
          <w:lang w:val="fr-CH"/>
        </w:rPr>
      </w:pPr>
    </w:p>
    <w:p w14:paraId="5C0D3361" w14:textId="77777777" w:rsidR="0049599F" w:rsidRDefault="0049599F" w:rsidP="0049599F">
      <w:pPr>
        <w:pStyle w:val="PageGardePetit"/>
        <w:rPr>
          <w:lang w:val="fr-CH"/>
        </w:rPr>
      </w:pPr>
    </w:p>
    <w:p w14:paraId="0AC2F687" w14:textId="77777777" w:rsidR="00EC4632" w:rsidRDefault="00EC4632" w:rsidP="0049599F">
      <w:pPr>
        <w:pStyle w:val="PageGardePetit"/>
        <w:rPr>
          <w:lang w:val="fr-CH"/>
        </w:rPr>
      </w:pPr>
    </w:p>
    <w:p w14:paraId="45C06020" w14:textId="77777777" w:rsidR="00EC4632" w:rsidRDefault="00EC4632" w:rsidP="0049599F">
      <w:pPr>
        <w:pStyle w:val="PageGardePetit"/>
        <w:rPr>
          <w:lang w:val="fr-CH"/>
        </w:rPr>
      </w:pPr>
    </w:p>
    <w:p w14:paraId="7C695B72" w14:textId="77777777" w:rsidR="00EC4632" w:rsidRDefault="00EC4632" w:rsidP="0049599F">
      <w:pPr>
        <w:pStyle w:val="PageGardePetit"/>
        <w:rPr>
          <w:lang w:val="fr-CH"/>
        </w:rPr>
      </w:pPr>
    </w:p>
    <w:p w14:paraId="4A22C9FE" w14:textId="77777777" w:rsidR="00EC4632" w:rsidRDefault="00EC4632" w:rsidP="0049599F">
      <w:pPr>
        <w:pStyle w:val="PageGardePetit"/>
        <w:rPr>
          <w:lang w:val="fr-CH"/>
        </w:rPr>
      </w:pPr>
    </w:p>
    <w:p w14:paraId="68DB1C5B" w14:textId="77777777" w:rsidR="00EC4632" w:rsidRDefault="00EC4632" w:rsidP="0049599F">
      <w:pPr>
        <w:pStyle w:val="PageGardePetit"/>
        <w:rPr>
          <w:lang w:val="fr-CH"/>
        </w:rPr>
      </w:pPr>
    </w:p>
    <w:p w14:paraId="241F2E98" w14:textId="77777777" w:rsidR="00EC4632" w:rsidRPr="000F21E9" w:rsidRDefault="00EC4632" w:rsidP="004C3F33">
      <w:pPr>
        <w:pStyle w:val="PageGardePetit"/>
        <w:jc w:val="both"/>
        <w:rPr>
          <w:lang w:val="fr-CH"/>
        </w:rPr>
      </w:pPr>
    </w:p>
    <w:p w14:paraId="017905F4" w14:textId="77777777" w:rsidR="0049599F" w:rsidRPr="000F21E9" w:rsidRDefault="0049599F" w:rsidP="0049599F">
      <w:pPr>
        <w:pStyle w:val="PageGardePetit"/>
        <w:rPr>
          <w:lang w:val="fr-CH"/>
        </w:rPr>
      </w:pPr>
    </w:p>
    <w:p w14:paraId="09D2F9E9" w14:textId="4DEC22A6" w:rsidR="0049599F" w:rsidRPr="00EC4632" w:rsidRDefault="00EC4632" w:rsidP="00EC4632">
      <w:pPr>
        <w:pStyle w:val="PageGardePetit"/>
        <w:rPr>
          <w:rFonts w:ascii="Helvetica" w:hAnsi="Helvetica"/>
          <w:lang w:val="fr-CH"/>
        </w:rPr>
      </w:pPr>
      <w:r>
        <w:rPr>
          <w:rFonts w:ascii="Helvetica" w:hAnsi="Helvetica"/>
          <w:lang w:val="fr-CH"/>
        </w:rPr>
        <w:t>Sion</w:t>
      </w:r>
      <w:r w:rsidRPr="00E922E9">
        <w:rPr>
          <w:rFonts w:ascii="Helvetica" w:hAnsi="Helvetica"/>
          <w:lang w:val="fr-CH"/>
        </w:rPr>
        <w:t>, HES-SO//Master, 202</w:t>
      </w:r>
      <w:r w:rsidR="00B27BD9">
        <w:rPr>
          <w:rFonts w:ascii="Helvetica" w:hAnsi="Helvetica"/>
          <w:lang w:val="fr-CH"/>
        </w:rPr>
        <w:t>4</w:t>
      </w:r>
    </w:p>
    <w:p w14:paraId="7DCA04EB" w14:textId="77777777" w:rsidR="0049599F" w:rsidRPr="000F21E9" w:rsidRDefault="0049599F" w:rsidP="0049599F">
      <w:pPr>
        <w:rPr>
          <w:noProof/>
          <w:lang w:val="fr-CH" w:eastAsia="fr-CH"/>
        </w:rPr>
        <w:sectPr w:rsidR="0049599F" w:rsidRPr="000F21E9" w:rsidSect="0049599F">
          <w:headerReference w:type="first" r:id="rId12"/>
          <w:type w:val="oddPage"/>
          <w:pgSz w:w="11906" w:h="16838" w:code="9"/>
          <w:pgMar w:top="1418" w:right="1418" w:bottom="1418" w:left="1418" w:header="851" w:footer="567" w:gutter="0"/>
          <w:pgNumType w:fmt="lowerRoman"/>
          <w:cols w:space="720"/>
          <w:titlePg/>
          <w:docGrid w:linePitch="326"/>
        </w:sectPr>
      </w:pPr>
    </w:p>
    <w:p w14:paraId="3FF32D7D" w14:textId="77777777" w:rsidR="00CC57AF" w:rsidRPr="000F21E9" w:rsidRDefault="00CC57AF" w:rsidP="00A4139C">
      <w:pPr>
        <w:jc w:val="left"/>
        <w:rPr>
          <w:lang w:val="fr-CH"/>
        </w:rPr>
        <w:sectPr w:rsidR="00CC57AF" w:rsidRPr="000F21E9" w:rsidSect="00BB68BC">
          <w:headerReference w:type="default" r:id="rId13"/>
          <w:footerReference w:type="default" r:id="rId14"/>
          <w:headerReference w:type="first" r:id="rId15"/>
          <w:type w:val="oddPage"/>
          <w:pgSz w:w="11906" w:h="16838" w:code="9"/>
          <w:pgMar w:top="1418" w:right="1418" w:bottom="1418" w:left="1418" w:header="851" w:footer="567" w:gutter="0"/>
          <w:pgNumType w:fmt="lowerRoman"/>
          <w:cols w:space="720"/>
          <w:docGrid w:linePitch="326"/>
        </w:sectPr>
      </w:pPr>
    </w:p>
    <w:p w14:paraId="24E627F8" w14:textId="77777777" w:rsidR="00BC2245" w:rsidRPr="000F21E9" w:rsidRDefault="00BC2245" w:rsidP="00465049">
      <w:pPr>
        <w:rPr>
          <w:lang w:val="fr-CH"/>
        </w:rPr>
        <w:sectPr w:rsidR="00BC2245" w:rsidRPr="000F21E9" w:rsidSect="00BB68BC">
          <w:type w:val="evenPage"/>
          <w:pgSz w:w="11906" w:h="16838" w:code="9"/>
          <w:pgMar w:top="1418" w:right="1418" w:bottom="1418" w:left="1418" w:header="851" w:footer="567" w:gutter="0"/>
          <w:pgNumType w:fmt="lowerRoman"/>
          <w:cols w:space="720"/>
          <w:docGrid w:linePitch="326"/>
        </w:sectPr>
      </w:pPr>
    </w:p>
    <w:p w14:paraId="61E9E6BC" w14:textId="77777777" w:rsidR="001443DE" w:rsidRPr="000F21E9" w:rsidRDefault="001443DE" w:rsidP="00465049">
      <w:pPr>
        <w:rPr>
          <w:lang w:val="fr-CH"/>
        </w:rPr>
      </w:pPr>
    </w:p>
    <w:sectPr w:rsidR="001443DE" w:rsidRPr="000F21E9" w:rsidSect="00BB68BC">
      <w:headerReference w:type="first" r:id="rId16"/>
      <w:type w:val="oddPage"/>
      <w:pgSz w:w="11906" w:h="16838" w:code="9"/>
      <w:pgMar w:top="1418" w:right="1418" w:bottom="1418" w:left="1418" w:header="851" w:footer="567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27960D" w14:textId="77777777" w:rsidR="008A5D73" w:rsidRDefault="008A5D73" w:rsidP="00465049">
      <w:r>
        <w:separator/>
      </w:r>
    </w:p>
  </w:endnote>
  <w:endnote w:type="continuationSeparator" w:id="0">
    <w:p w14:paraId="35C27ACB" w14:textId="77777777" w:rsidR="008A5D73" w:rsidRDefault="008A5D73" w:rsidP="004650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duitITC-Ligh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TFF4BA608t0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Univers 55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Frutiger 57Cn">
    <w:altName w:val="Courier New"/>
    <w:charset w:val="00"/>
    <w:family w:val="auto"/>
    <w:pitch w:val="variable"/>
    <w:sig w:usb0="00000000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E7DA2" w14:textId="77777777" w:rsidR="00BC2245" w:rsidRPr="00CF0141" w:rsidRDefault="00C4273E" w:rsidP="00465049">
    <w:pPr>
      <w:pStyle w:val="Pieddepage"/>
      <w:rPr>
        <w:sz w:val="18"/>
        <w:szCs w:val="18"/>
      </w:rPr>
    </w:pPr>
    <w:r w:rsidRPr="00CF0141">
      <w:rPr>
        <w:sz w:val="18"/>
        <w:szCs w:val="18"/>
      </w:rPr>
      <w:fldChar w:fldCharType="begin"/>
    </w:r>
    <w:r w:rsidRPr="00CF0141">
      <w:rPr>
        <w:sz w:val="18"/>
        <w:szCs w:val="18"/>
      </w:rPr>
      <w:instrText xml:space="preserve"> PAGE  \* roman  \* MERGEFORMAT </w:instrText>
    </w:r>
    <w:r w:rsidRPr="00CF0141">
      <w:rPr>
        <w:sz w:val="18"/>
        <w:szCs w:val="18"/>
      </w:rPr>
      <w:fldChar w:fldCharType="separate"/>
    </w:r>
    <w:r w:rsidR="00C808C6">
      <w:rPr>
        <w:sz w:val="18"/>
        <w:szCs w:val="18"/>
      </w:rPr>
      <w:t>iv</w:t>
    </w:r>
    <w:r w:rsidRPr="00CF0141"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237E3D" w14:textId="77777777" w:rsidR="008A5D73" w:rsidRDefault="008A5D73" w:rsidP="00465049">
      <w:r>
        <w:separator/>
      </w:r>
    </w:p>
  </w:footnote>
  <w:footnote w:type="continuationSeparator" w:id="0">
    <w:p w14:paraId="4337D5F8" w14:textId="77777777" w:rsidR="008A5D73" w:rsidRDefault="008A5D73" w:rsidP="004650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3FFB1E" w14:textId="77777777" w:rsidR="0049599F" w:rsidRPr="004E6259" w:rsidRDefault="003F5F82" w:rsidP="003F5F82">
    <w:pPr>
      <w:ind w:hanging="960"/>
      <w:jc w:val="left"/>
      <w:rPr>
        <w:noProof/>
        <w:lang w:val="fr-CH" w:eastAsia="fr-CH"/>
      </w:rPr>
    </w:pPr>
    <w:r>
      <w:rPr>
        <w:noProof/>
        <w:color w:val="FF0000"/>
        <w:lang w:val="fr-CH" w:eastAsia="fr-CH"/>
      </w:rPr>
      <w:drawing>
        <wp:inline distT="0" distB="0" distL="0" distR="0" wp14:anchorId="3665E782" wp14:editId="3802F613">
          <wp:extent cx="1966131" cy="525826"/>
          <wp:effectExtent l="0" t="0" r="0" b="7620"/>
          <wp:docPr id="386983558" name="Image 3869835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S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66131" cy="52582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A61E06">
      <w:rPr>
        <w:noProof/>
        <w:lang w:val="fr-CH" w:eastAsia="fr-CH"/>
      </w:rPr>
      <w:t xml:space="preserve">                                                                                         </w:t>
    </w:r>
    <w:r w:rsidR="00A61E06">
      <w:rPr>
        <w:noProof/>
        <w:lang w:val="fr-CH" w:eastAsia="fr-CH"/>
      </w:rPr>
      <w:drawing>
        <wp:inline distT="0" distB="0" distL="0" distR="0" wp14:anchorId="7E6F2D54" wp14:editId="7754250A">
          <wp:extent cx="1525270" cy="782927"/>
          <wp:effectExtent l="0" t="0" r="0" b="0"/>
          <wp:docPr id="993624514" name="Image 9936245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SSO-instit-quadri+and Arts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919" cy="7837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A61E06">
      <w:rPr>
        <w:noProof/>
        <w:lang w:val="fr-CH" w:eastAsia="fr-CH"/>
      </w:rPr>
      <w:t xml:space="preserve">                          </w:t>
    </w:r>
  </w:p>
  <w:p w14:paraId="4B91A376" w14:textId="77777777" w:rsidR="0049599F" w:rsidRPr="004E6259" w:rsidRDefault="0049599F" w:rsidP="004E6259">
    <w:pPr>
      <w:rPr>
        <w:rStyle w:val="Marquedecommentaire"/>
        <w:lang w:val="fr-CH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871AE" w14:textId="77777777" w:rsidR="00BC2245" w:rsidRPr="00C4273E" w:rsidRDefault="00BC2245" w:rsidP="00465049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02E03" w14:textId="77777777" w:rsidR="00BC2245" w:rsidRPr="003F6065" w:rsidRDefault="00BC2245" w:rsidP="00465049">
    <w:pPr>
      <w:rPr>
        <w:b/>
        <w:sz w:val="28"/>
      </w:rPr>
    </w:pPr>
    <w:r>
      <w:rPr>
        <w:noProof/>
        <w:lang w:val="fr-CH" w:eastAsia="fr-CH"/>
      </w:rPr>
      <w:drawing>
        <wp:anchor distT="0" distB="0" distL="114300" distR="114300" simplePos="0" relativeHeight="251666432" behindDoc="1" locked="0" layoutInCell="1" allowOverlap="1" wp14:anchorId="0A2AFE2F" wp14:editId="7F45EF29">
          <wp:simplePos x="0" y="0"/>
          <wp:positionH relativeFrom="column">
            <wp:posOffset>-593090</wp:posOffset>
          </wp:positionH>
          <wp:positionV relativeFrom="paragraph">
            <wp:posOffset>-255905</wp:posOffset>
          </wp:positionV>
          <wp:extent cx="1760400" cy="158400"/>
          <wp:effectExtent l="0" t="0" r="0" b="0"/>
          <wp:wrapThrough wrapText="bothSides">
            <wp:wrapPolygon edited="0">
              <wp:start x="0" y="0"/>
              <wp:lineTo x="0" y="18217"/>
              <wp:lineTo x="21273" y="18217"/>
              <wp:lineTo x="21273" y="0"/>
              <wp:lineTo x="0" y="0"/>
            </wp:wrapPolygon>
          </wp:wrapThrough>
          <wp:docPr id="35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ScLS (logo)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60400" cy="15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E3966">
      <w:rPr>
        <w:noProof/>
        <w:lang w:val="fr-CH" w:eastAsia="fr-CH"/>
      </w:rPr>
      <w:drawing>
        <wp:anchor distT="0" distB="0" distL="114300" distR="114300" simplePos="0" relativeHeight="251665408" behindDoc="1" locked="1" layoutInCell="1" allowOverlap="1" wp14:anchorId="2E65FE8F" wp14:editId="29CA5E3A">
          <wp:simplePos x="0" y="0"/>
          <wp:positionH relativeFrom="page">
            <wp:posOffset>5400675</wp:posOffset>
          </wp:positionH>
          <wp:positionV relativeFrom="page">
            <wp:posOffset>288290</wp:posOffset>
          </wp:positionV>
          <wp:extent cx="1689735" cy="863600"/>
          <wp:effectExtent l="0" t="0" r="5715" b="0"/>
          <wp:wrapNone/>
          <wp:docPr id="36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9735" cy="863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2C51F990" w14:textId="77777777" w:rsidR="00BC2245" w:rsidRDefault="00BC2245" w:rsidP="00465049">
    <w:pPr>
      <w:pStyle w:val="Figure"/>
      <w:rPr>
        <w:rStyle w:val="Marquedecommentaire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3D2D0" w14:textId="77777777" w:rsidR="00BC2245" w:rsidRPr="003F6065" w:rsidRDefault="00BC2245" w:rsidP="00465049">
    <w:pPr>
      <w:rPr>
        <w:b/>
        <w:sz w:val="28"/>
      </w:rPr>
    </w:pPr>
    <w:r>
      <w:rPr>
        <w:noProof/>
        <w:lang w:val="fr-CH" w:eastAsia="fr-CH"/>
      </w:rPr>
      <w:drawing>
        <wp:anchor distT="0" distB="0" distL="114300" distR="114300" simplePos="0" relativeHeight="251675648" behindDoc="1" locked="0" layoutInCell="1" allowOverlap="1" wp14:anchorId="0206CF07" wp14:editId="7758DEFC">
          <wp:simplePos x="0" y="0"/>
          <wp:positionH relativeFrom="column">
            <wp:posOffset>-593090</wp:posOffset>
          </wp:positionH>
          <wp:positionV relativeFrom="paragraph">
            <wp:posOffset>-255905</wp:posOffset>
          </wp:positionV>
          <wp:extent cx="1760400" cy="158400"/>
          <wp:effectExtent l="0" t="0" r="0" b="0"/>
          <wp:wrapThrough wrapText="bothSides">
            <wp:wrapPolygon edited="0">
              <wp:start x="0" y="0"/>
              <wp:lineTo x="0" y="18217"/>
              <wp:lineTo x="21273" y="18217"/>
              <wp:lineTo x="21273" y="0"/>
              <wp:lineTo x="0" y="0"/>
            </wp:wrapPolygon>
          </wp:wrapThrough>
          <wp:docPr id="14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ScLS (logo)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60400" cy="15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E3966">
      <w:rPr>
        <w:noProof/>
        <w:lang w:val="fr-CH" w:eastAsia="fr-CH"/>
      </w:rPr>
      <w:drawing>
        <wp:anchor distT="0" distB="0" distL="114300" distR="114300" simplePos="0" relativeHeight="251674624" behindDoc="1" locked="1" layoutInCell="1" allowOverlap="1" wp14:anchorId="5A40FDA8" wp14:editId="75058147">
          <wp:simplePos x="0" y="0"/>
          <wp:positionH relativeFrom="page">
            <wp:posOffset>5400675</wp:posOffset>
          </wp:positionH>
          <wp:positionV relativeFrom="page">
            <wp:posOffset>288290</wp:posOffset>
          </wp:positionV>
          <wp:extent cx="1689735" cy="863600"/>
          <wp:effectExtent l="0" t="0" r="5715" b="0"/>
          <wp:wrapNone/>
          <wp:docPr id="15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9735" cy="863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773B51F2" w14:textId="77777777" w:rsidR="00BC2245" w:rsidRDefault="00BC2245" w:rsidP="00465049">
    <w:pPr>
      <w:pStyle w:val="Figure"/>
      <w:rPr>
        <w:rStyle w:val="Marquedecommentair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3E6197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2DA609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A20A47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DFEE3D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BFA7D3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DA61FF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E0EAF0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16800B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E4A21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A087162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B"/>
    <w:multiLevelType w:val="multilevel"/>
    <w:tmpl w:val="137E1F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0BD34FCD"/>
    <w:multiLevelType w:val="multilevel"/>
    <w:tmpl w:val="E57A1C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3734885"/>
    <w:multiLevelType w:val="multilevel"/>
    <w:tmpl w:val="A32AEBDE"/>
    <w:lvl w:ilvl="0">
      <w:start w:val="1"/>
      <w:numFmt w:val="decimal"/>
      <w:pStyle w:val="Titr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itre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785428F"/>
    <w:multiLevelType w:val="singleLevel"/>
    <w:tmpl w:val="D6C00386"/>
    <w:lvl w:ilvl="0">
      <w:start w:val="1"/>
      <w:numFmt w:val="bullet"/>
      <w:pStyle w:val="Aufzhlung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AA6DAC"/>
    <w:multiLevelType w:val="hybridMultilevel"/>
    <w:tmpl w:val="DCBEE868"/>
    <w:lvl w:ilvl="0" w:tplc="888A9E28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EE546E"/>
    <w:multiLevelType w:val="multilevel"/>
    <w:tmpl w:val="4C4A40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ECA3E8B"/>
    <w:multiLevelType w:val="hybridMultilevel"/>
    <w:tmpl w:val="F2E2807E"/>
    <w:lvl w:ilvl="0" w:tplc="0352BEF2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0853C9"/>
    <w:multiLevelType w:val="multilevel"/>
    <w:tmpl w:val="23EA158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464A4ACA"/>
    <w:multiLevelType w:val="hybridMultilevel"/>
    <w:tmpl w:val="AB3E001C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3C7BEC"/>
    <w:multiLevelType w:val="hybridMultilevel"/>
    <w:tmpl w:val="8EBC3F94"/>
    <w:lvl w:ilvl="0" w:tplc="AAD2C672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B76540"/>
    <w:multiLevelType w:val="singleLevel"/>
    <w:tmpl w:val="09CAE7B2"/>
    <w:lvl w:ilvl="0">
      <w:start w:val="1"/>
      <w:numFmt w:val="bullet"/>
      <w:pStyle w:val="Question"/>
      <w:lvlText w:val=""/>
      <w:lvlJc w:val="left"/>
      <w:pPr>
        <w:tabs>
          <w:tab w:val="num" w:pos="567"/>
        </w:tabs>
        <w:ind w:left="567" w:hanging="567"/>
      </w:pPr>
      <w:rPr>
        <w:rFonts w:ascii="Wingdings" w:hAnsi="Wingdings" w:hint="default"/>
        <w:b w:val="0"/>
        <w:i w:val="0"/>
        <w:sz w:val="22"/>
      </w:rPr>
    </w:lvl>
  </w:abstractNum>
  <w:abstractNum w:abstractNumId="21" w15:restartNumberingAfterBreak="0">
    <w:nsid w:val="622918A4"/>
    <w:multiLevelType w:val="hybridMultilevel"/>
    <w:tmpl w:val="42D2C796"/>
    <w:lvl w:ilvl="0" w:tplc="474CC568">
      <w:start w:val="1"/>
      <w:numFmt w:val="decimal"/>
      <w:pStyle w:val="Bibliographie"/>
      <w:lvlText w:val="[%1]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B73C6E"/>
    <w:multiLevelType w:val="multilevel"/>
    <w:tmpl w:val="322288B4"/>
    <w:name w:val="Equation"/>
    <w:lvl w:ilvl="0">
      <w:start w:val="1"/>
      <w:numFmt w:val="decimal"/>
      <w:lvlText w:val="%1)"/>
      <w:lvlJc w:val="left"/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23" w15:restartNumberingAfterBreak="0">
    <w:nsid w:val="794176E2"/>
    <w:multiLevelType w:val="multilevel"/>
    <w:tmpl w:val="8D6AB9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4" w15:restartNumberingAfterBreak="0">
    <w:nsid w:val="7D28414E"/>
    <w:multiLevelType w:val="hybridMultilevel"/>
    <w:tmpl w:val="C34A81AA"/>
    <w:lvl w:ilvl="0" w:tplc="093ECE28">
      <w:start w:val="1"/>
      <w:numFmt w:val="decimal"/>
      <w:pStyle w:val="Liste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0F8CA9BC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5412626">
    <w:abstractNumId w:val="9"/>
  </w:num>
  <w:num w:numId="2" w16cid:durableId="19866607">
    <w:abstractNumId w:val="20"/>
  </w:num>
  <w:num w:numId="3" w16cid:durableId="1649363793">
    <w:abstractNumId w:val="24"/>
  </w:num>
  <w:num w:numId="4" w16cid:durableId="1264143556">
    <w:abstractNumId w:val="13"/>
  </w:num>
  <w:num w:numId="5" w16cid:durableId="192571801">
    <w:abstractNumId w:val="23"/>
  </w:num>
  <w:num w:numId="6" w16cid:durableId="635180691">
    <w:abstractNumId w:val="15"/>
  </w:num>
  <w:num w:numId="7" w16cid:durableId="521817640">
    <w:abstractNumId w:val="19"/>
  </w:num>
  <w:num w:numId="8" w16cid:durableId="95754954">
    <w:abstractNumId w:val="8"/>
  </w:num>
  <w:num w:numId="9" w16cid:durableId="1286547553">
    <w:abstractNumId w:val="3"/>
  </w:num>
  <w:num w:numId="10" w16cid:durableId="1912151792">
    <w:abstractNumId w:val="2"/>
  </w:num>
  <w:num w:numId="11" w16cid:durableId="173158206">
    <w:abstractNumId w:val="1"/>
  </w:num>
  <w:num w:numId="12" w16cid:durableId="1626497181">
    <w:abstractNumId w:val="0"/>
  </w:num>
  <w:num w:numId="13" w16cid:durableId="994603351">
    <w:abstractNumId w:val="7"/>
  </w:num>
  <w:num w:numId="14" w16cid:durableId="962882245">
    <w:abstractNumId w:val="6"/>
  </w:num>
  <w:num w:numId="15" w16cid:durableId="161244650">
    <w:abstractNumId w:val="5"/>
  </w:num>
  <w:num w:numId="16" w16cid:durableId="1449004859">
    <w:abstractNumId w:val="4"/>
  </w:num>
  <w:num w:numId="17" w16cid:durableId="1987732936">
    <w:abstractNumId w:val="10"/>
  </w:num>
  <w:num w:numId="18" w16cid:durableId="1593121102">
    <w:abstractNumId w:val="10"/>
  </w:num>
  <w:num w:numId="19" w16cid:durableId="386608774">
    <w:abstractNumId w:val="10"/>
  </w:num>
  <w:num w:numId="20" w16cid:durableId="1775398347">
    <w:abstractNumId w:val="21"/>
  </w:num>
  <w:num w:numId="21" w16cid:durableId="166093124">
    <w:abstractNumId w:val="21"/>
  </w:num>
  <w:num w:numId="22" w16cid:durableId="1399010658">
    <w:abstractNumId w:val="11"/>
  </w:num>
  <w:num w:numId="23" w16cid:durableId="64004417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377710375">
    <w:abstractNumId w:val="10"/>
  </w:num>
  <w:num w:numId="25" w16cid:durableId="1838156149">
    <w:abstractNumId w:val="18"/>
  </w:num>
  <w:num w:numId="26" w16cid:durableId="949046442">
    <w:abstractNumId w:val="16"/>
  </w:num>
  <w:num w:numId="27" w16cid:durableId="1657801192">
    <w:abstractNumId w:val="14"/>
  </w:num>
  <w:num w:numId="28" w16cid:durableId="1988627347">
    <w:abstractNumId w:val="12"/>
  </w:num>
  <w:num w:numId="29" w16cid:durableId="1022826149">
    <w:abstractNumId w:val="12"/>
  </w:num>
  <w:num w:numId="30" w16cid:durableId="813723179">
    <w:abstractNumId w:val="17"/>
  </w:num>
  <w:num w:numId="31" w16cid:durableId="376467547">
    <w:abstractNumId w:val="12"/>
  </w:num>
  <w:num w:numId="32" w16cid:durableId="985623658">
    <w:abstractNumId w:val="12"/>
  </w:num>
  <w:num w:numId="33" w16cid:durableId="206456477">
    <w:abstractNumId w:val="1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intFractionalCharacterWidth/>
  <w:embedSystemFonts/>
  <w:activeWritingStyle w:appName="MSWord" w:lang="fr-CH" w:vendorID="64" w:dllVersion="6" w:nlCheck="1" w:checkStyle="1"/>
  <w:activeWritingStyle w:appName="MSWord" w:lang="fr-FR" w:vendorID="64" w:dllVersion="6" w:nlCheck="1" w:checkStyle="1"/>
  <w:activeWritingStyle w:appName="MSWord" w:lang="en-US" w:vendorID="64" w:dllVersion="5" w:nlCheck="1" w:checkStyle="1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de-CH" w:vendorID="64" w:dllVersion="6" w:nlCheck="1" w:checkStyle="1"/>
  <w:activeWritingStyle w:appName="MSWord" w:lang="de-DE" w:vendorID="64" w:dllVersion="6" w:nlCheck="1" w:checkStyle="1"/>
  <w:activeWritingStyle w:appName="MSWord" w:lang="en-IN" w:vendorID="64" w:dllVersion="6" w:nlCheck="1" w:checkStyle="1"/>
  <w:activeWritingStyle w:appName="MSWord" w:lang="de-CH" w:vendorID="64" w:dllVersion="0" w:nlCheck="1" w:checkStyle="0"/>
  <w:activeWritingStyle w:appName="MSWord" w:lang="fr-CH" w:vendorID="64" w:dllVersion="0" w:nlCheck="1" w:checkStyle="0"/>
  <w:activeWritingStyle w:appName="MSWord" w:lang="fr-FR" w:vendorID="64" w:dllVersion="0" w:nlCheck="1" w:checkStyle="0"/>
  <w:activeWritingStyle w:appName="MSWord" w:lang="en-IN" w:vendorID="64" w:dllVersion="0" w:nlCheck="1" w:checkStyle="0"/>
  <w:activeWritingStyle w:appName="MSWord" w:lang="fr-FR" w:vendorID="9" w:dllVersion="512" w:checkStyle="1"/>
  <w:activeWritingStyle w:appName="MSWord" w:lang="de-DE" w:vendorID="9" w:dllVersion="512" w:checkStyle="1"/>
  <w:activeWritingStyle w:appName="MSWord" w:lang="en-US" w:vendorID="8" w:dllVersion="513" w:checkStyle="1"/>
  <w:activeWritingStyle w:appName="MSWord" w:lang="de-AT" w:vendorID="9" w:dllVersion="512" w:checkStyle="1"/>
  <w:activeWritingStyle w:appName="MSWord" w:lang="fr-CH" w:vendorID="9" w:dllVersion="512" w:checkStyle="1"/>
  <w:attachedTemplate r:id="rId1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oNotHyphenateCaps/>
  <w:drawingGridHorizontalSpacing w:val="120"/>
  <w:displayHorizontalDrawingGridEvery w:val="0"/>
  <w:displayVerticalDrawingGridEvery w:val="0"/>
  <w:doNotShadeFormData/>
  <w:noPunctuationKerning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Numbered&lt;/Style&gt;&lt;LeftDelim&gt;{&lt;/LeftDelim&gt;&lt;RightDelim&gt;}&lt;/RightDelim&gt;&lt;FontName&gt;Verdana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/ENLayout&gt;"/>
    <w:docVar w:name="EN.Libraries" w:val="&lt;Libraries&gt;&lt;item db-id=&quot;aw0aarxxlrzda7exsaapapa6a2ef229prw2d&quot;&gt;MLS - Self-Documentation&lt;record-ids&gt;&lt;item&gt;36&lt;/item&gt;&lt;/record-ids&gt;&lt;/item&gt;&lt;/Libraries&gt;"/>
  </w:docVars>
  <w:rsids>
    <w:rsidRoot w:val="00777E4C"/>
    <w:rsid w:val="00000C20"/>
    <w:rsid w:val="00002BE7"/>
    <w:rsid w:val="00003C93"/>
    <w:rsid w:val="00004DB3"/>
    <w:rsid w:val="000050FC"/>
    <w:rsid w:val="00011D39"/>
    <w:rsid w:val="00014B29"/>
    <w:rsid w:val="000156D4"/>
    <w:rsid w:val="00016692"/>
    <w:rsid w:val="00020825"/>
    <w:rsid w:val="00021400"/>
    <w:rsid w:val="00021A38"/>
    <w:rsid w:val="00022AE7"/>
    <w:rsid w:val="00023C92"/>
    <w:rsid w:val="00030E37"/>
    <w:rsid w:val="0003750D"/>
    <w:rsid w:val="00037714"/>
    <w:rsid w:val="00041BB5"/>
    <w:rsid w:val="00041DF7"/>
    <w:rsid w:val="00045BCB"/>
    <w:rsid w:val="0005087F"/>
    <w:rsid w:val="000514F6"/>
    <w:rsid w:val="00052723"/>
    <w:rsid w:val="00052D09"/>
    <w:rsid w:val="00053C49"/>
    <w:rsid w:val="00055E6D"/>
    <w:rsid w:val="00060ABC"/>
    <w:rsid w:val="000644B2"/>
    <w:rsid w:val="000658CF"/>
    <w:rsid w:val="00065DD4"/>
    <w:rsid w:val="0006655D"/>
    <w:rsid w:val="00067018"/>
    <w:rsid w:val="00067E15"/>
    <w:rsid w:val="0007148D"/>
    <w:rsid w:val="00071A10"/>
    <w:rsid w:val="00071B15"/>
    <w:rsid w:val="00072BF2"/>
    <w:rsid w:val="00076684"/>
    <w:rsid w:val="00076B16"/>
    <w:rsid w:val="00081F80"/>
    <w:rsid w:val="00083233"/>
    <w:rsid w:val="000848E4"/>
    <w:rsid w:val="00087CFA"/>
    <w:rsid w:val="00090516"/>
    <w:rsid w:val="00093288"/>
    <w:rsid w:val="00093C89"/>
    <w:rsid w:val="000957F0"/>
    <w:rsid w:val="000974E1"/>
    <w:rsid w:val="000975CA"/>
    <w:rsid w:val="000A1435"/>
    <w:rsid w:val="000A7887"/>
    <w:rsid w:val="000B0BE8"/>
    <w:rsid w:val="000B3081"/>
    <w:rsid w:val="000B426B"/>
    <w:rsid w:val="000B46C3"/>
    <w:rsid w:val="000B4D2C"/>
    <w:rsid w:val="000C0A62"/>
    <w:rsid w:val="000C1214"/>
    <w:rsid w:val="000C133D"/>
    <w:rsid w:val="000C25E2"/>
    <w:rsid w:val="000C25F7"/>
    <w:rsid w:val="000C2A71"/>
    <w:rsid w:val="000C3041"/>
    <w:rsid w:val="000C364F"/>
    <w:rsid w:val="000C3B06"/>
    <w:rsid w:val="000C44F0"/>
    <w:rsid w:val="000C59F9"/>
    <w:rsid w:val="000C5B5B"/>
    <w:rsid w:val="000C63F6"/>
    <w:rsid w:val="000D008B"/>
    <w:rsid w:val="000D0744"/>
    <w:rsid w:val="000D28C3"/>
    <w:rsid w:val="000D36DD"/>
    <w:rsid w:val="000D38D4"/>
    <w:rsid w:val="000D4955"/>
    <w:rsid w:val="000E0A2A"/>
    <w:rsid w:val="000E1853"/>
    <w:rsid w:val="000E26BD"/>
    <w:rsid w:val="000E3C71"/>
    <w:rsid w:val="000E4AE7"/>
    <w:rsid w:val="000E57A4"/>
    <w:rsid w:val="000E7027"/>
    <w:rsid w:val="000E7A3A"/>
    <w:rsid w:val="000F1514"/>
    <w:rsid w:val="000F1A8F"/>
    <w:rsid w:val="000F21E9"/>
    <w:rsid w:val="000F3E8A"/>
    <w:rsid w:val="000F7156"/>
    <w:rsid w:val="00100317"/>
    <w:rsid w:val="00100E02"/>
    <w:rsid w:val="001043F7"/>
    <w:rsid w:val="00104A4C"/>
    <w:rsid w:val="00106A1B"/>
    <w:rsid w:val="00106C88"/>
    <w:rsid w:val="00106EBA"/>
    <w:rsid w:val="00107C78"/>
    <w:rsid w:val="00110F12"/>
    <w:rsid w:val="00111F2B"/>
    <w:rsid w:val="001139F1"/>
    <w:rsid w:val="00117C4D"/>
    <w:rsid w:val="00123172"/>
    <w:rsid w:val="00123EE5"/>
    <w:rsid w:val="001255A3"/>
    <w:rsid w:val="00130D54"/>
    <w:rsid w:val="00132775"/>
    <w:rsid w:val="00135575"/>
    <w:rsid w:val="0013617E"/>
    <w:rsid w:val="00136803"/>
    <w:rsid w:val="0013716D"/>
    <w:rsid w:val="001371B8"/>
    <w:rsid w:val="00137418"/>
    <w:rsid w:val="00141CBD"/>
    <w:rsid w:val="00141FBB"/>
    <w:rsid w:val="001428DC"/>
    <w:rsid w:val="00142A13"/>
    <w:rsid w:val="0014347F"/>
    <w:rsid w:val="00143D76"/>
    <w:rsid w:val="001443DE"/>
    <w:rsid w:val="001448B6"/>
    <w:rsid w:val="0014646C"/>
    <w:rsid w:val="00146DBC"/>
    <w:rsid w:val="00147AA2"/>
    <w:rsid w:val="00147B3E"/>
    <w:rsid w:val="001509B5"/>
    <w:rsid w:val="0015202A"/>
    <w:rsid w:val="00152084"/>
    <w:rsid w:val="0016124C"/>
    <w:rsid w:val="00162A2E"/>
    <w:rsid w:val="00162B91"/>
    <w:rsid w:val="0016444D"/>
    <w:rsid w:val="001656D3"/>
    <w:rsid w:val="00165A22"/>
    <w:rsid w:val="00166323"/>
    <w:rsid w:val="00172371"/>
    <w:rsid w:val="00174691"/>
    <w:rsid w:val="00174C3B"/>
    <w:rsid w:val="0017593B"/>
    <w:rsid w:val="00175FFB"/>
    <w:rsid w:val="00176BD1"/>
    <w:rsid w:val="00177AD9"/>
    <w:rsid w:val="00180ABE"/>
    <w:rsid w:val="0018340C"/>
    <w:rsid w:val="001844B3"/>
    <w:rsid w:val="0018535B"/>
    <w:rsid w:val="00187402"/>
    <w:rsid w:val="00190CC0"/>
    <w:rsid w:val="001940A3"/>
    <w:rsid w:val="001943B1"/>
    <w:rsid w:val="0019648C"/>
    <w:rsid w:val="001A4BCD"/>
    <w:rsid w:val="001B2486"/>
    <w:rsid w:val="001B2CF1"/>
    <w:rsid w:val="001B3E94"/>
    <w:rsid w:val="001B5BEA"/>
    <w:rsid w:val="001C1B95"/>
    <w:rsid w:val="001C4E9A"/>
    <w:rsid w:val="001C5139"/>
    <w:rsid w:val="001D273F"/>
    <w:rsid w:val="001D5009"/>
    <w:rsid w:val="001D5D17"/>
    <w:rsid w:val="001D6164"/>
    <w:rsid w:val="001D741D"/>
    <w:rsid w:val="001E3077"/>
    <w:rsid w:val="001E393F"/>
    <w:rsid w:val="001E3ECC"/>
    <w:rsid w:val="001E4A54"/>
    <w:rsid w:val="001E5F21"/>
    <w:rsid w:val="001E63B1"/>
    <w:rsid w:val="001E63E4"/>
    <w:rsid w:val="001E7980"/>
    <w:rsid w:val="001F023B"/>
    <w:rsid w:val="001F3423"/>
    <w:rsid w:val="001F5EE4"/>
    <w:rsid w:val="002012C2"/>
    <w:rsid w:val="002022BF"/>
    <w:rsid w:val="002027D6"/>
    <w:rsid w:val="00202EF5"/>
    <w:rsid w:val="00202EFE"/>
    <w:rsid w:val="002048FF"/>
    <w:rsid w:val="00204F1D"/>
    <w:rsid w:val="00210717"/>
    <w:rsid w:val="00210B2F"/>
    <w:rsid w:val="00210C9D"/>
    <w:rsid w:val="00212880"/>
    <w:rsid w:val="00214468"/>
    <w:rsid w:val="00215414"/>
    <w:rsid w:val="00216192"/>
    <w:rsid w:val="00216D9D"/>
    <w:rsid w:val="0022061C"/>
    <w:rsid w:val="00220F44"/>
    <w:rsid w:val="00222EC0"/>
    <w:rsid w:val="002232EE"/>
    <w:rsid w:val="00223412"/>
    <w:rsid w:val="00226A0C"/>
    <w:rsid w:val="002278E0"/>
    <w:rsid w:val="002303CF"/>
    <w:rsid w:val="002303FB"/>
    <w:rsid w:val="002349F0"/>
    <w:rsid w:val="0023513C"/>
    <w:rsid w:val="00235A66"/>
    <w:rsid w:val="00236317"/>
    <w:rsid w:val="00236888"/>
    <w:rsid w:val="002412AE"/>
    <w:rsid w:val="00241508"/>
    <w:rsid w:val="00244C6A"/>
    <w:rsid w:val="002477DE"/>
    <w:rsid w:val="00250871"/>
    <w:rsid w:val="00250969"/>
    <w:rsid w:val="00251508"/>
    <w:rsid w:val="00251CE0"/>
    <w:rsid w:val="0025376C"/>
    <w:rsid w:val="002550E0"/>
    <w:rsid w:val="00255998"/>
    <w:rsid w:val="00256A25"/>
    <w:rsid w:val="00257E7C"/>
    <w:rsid w:val="0026044F"/>
    <w:rsid w:val="0026086D"/>
    <w:rsid w:val="00260BD7"/>
    <w:rsid w:val="00261AE1"/>
    <w:rsid w:val="002633DF"/>
    <w:rsid w:val="002643FB"/>
    <w:rsid w:val="00265E02"/>
    <w:rsid w:val="002705B9"/>
    <w:rsid w:val="00272495"/>
    <w:rsid w:val="0027379F"/>
    <w:rsid w:val="00273EFE"/>
    <w:rsid w:val="0027486F"/>
    <w:rsid w:val="00275D5D"/>
    <w:rsid w:val="002768F6"/>
    <w:rsid w:val="002769BF"/>
    <w:rsid w:val="00277C41"/>
    <w:rsid w:val="00283D58"/>
    <w:rsid w:val="00287E63"/>
    <w:rsid w:val="00291287"/>
    <w:rsid w:val="002912F9"/>
    <w:rsid w:val="00292C25"/>
    <w:rsid w:val="00292F7E"/>
    <w:rsid w:val="0029541B"/>
    <w:rsid w:val="00296322"/>
    <w:rsid w:val="00297621"/>
    <w:rsid w:val="002A02C5"/>
    <w:rsid w:val="002A064C"/>
    <w:rsid w:val="002A5A99"/>
    <w:rsid w:val="002B3EB4"/>
    <w:rsid w:val="002B5126"/>
    <w:rsid w:val="002B524B"/>
    <w:rsid w:val="002B6EEA"/>
    <w:rsid w:val="002B7775"/>
    <w:rsid w:val="002C06AA"/>
    <w:rsid w:val="002C2B20"/>
    <w:rsid w:val="002C7B93"/>
    <w:rsid w:val="002D1F8B"/>
    <w:rsid w:val="002D32A3"/>
    <w:rsid w:val="002D4180"/>
    <w:rsid w:val="002D4254"/>
    <w:rsid w:val="002D7626"/>
    <w:rsid w:val="002E0C15"/>
    <w:rsid w:val="002E55D2"/>
    <w:rsid w:val="002F27DD"/>
    <w:rsid w:val="002F381E"/>
    <w:rsid w:val="002F4E8F"/>
    <w:rsid w:val="002F53E9"/>
    <w:rsid w:val="002F57FC"/>
    <w:rsid w:val="002F6EEA"/>
    <w:rsid w:val="00302C76"/>
    <w:rsid w:val="003037EA"/>
    <w:rsid w:val="00303ABB"/>
    <w:rsid w:val="003057FA"/>
    <w:rsid w:val="00305837"/>
    <w:rsid w:val="00305EAC"/>
    <w:rsid w:val="00310CD9"/>
    <w:rsid w:val="003145F3"/>
    <w:rsid w:val="003154A6"/>
    <w:rsid w:val="003160B4"/>
    <w:rsid w:val="00316930"/>
    <w:rsid w:val="00320CD9"/>
    <w:rsid w:val="0032543B"/>
    <w:rsid w:val="0032587B"/>
    <w:rsid w:val="0032765C"/>
    <w:rsid w:val="00330012"/>
    <w:rsid w:val="00331196"/>
    <w:rsid w:val="00334E4D"/>
    <w:rsid w:val="00336709"/>
    <w:rsid w:val="00336CA2"/>
    <w:rsid w:val="003411B6"/>
    <w:rsid w:val="00342D82"/>
    <w:rsid w:val="003452D1"/>
    <w:rsid w:val="00347AF7"/>
    <w:rsid w:val="003547E2"/>
    <w:rsid w:val="00354B82"/>
    <w:rsid w:val="00354CBD"/>
    <w:rsid w:val="00354ED5"/>
    <w:rsid w:val="00355E2D"/>
    <w:rsid w:val="00357A87"/>
    <w:rsid w:val="0036161D"/>
    <w:rsid w:val="0036319C"/>
    <w:rsid w:val="003646AE"/>
    <w:rsid w:val="00364B58"/>
    <w:rsid w:val="00364E14"/>
    <w:rsid w:val="0036539C"/>
    <w:rsid w:val="00365B4B"/>
    <w:rsid w:val="003660A8"/>
    <w:rsid w:val="00367188"/>
    <w:rsid w:val="00367D3F"/>
    <w:rsid w:val="00371900"/>
    <w:rsid w:val="00371981"/>
    <w:rsid w:val="00372E14"/>
    <w:rsid w:val="003730F5"/>
    <w:rsid w:val="0037347C"/>
    <w:rsid w:val="00373E23"/>
    <w:rsid w:val="00376318"/>
    <w:rsid w:val="003765D8"/>
    <w:rsid w:val="00377490"/>
    <w:rsid w:val="00380717"/>
    <w:rsid w:val="00386CBB"/>
    <w:rsid w:val="00386CDA"/>
    <w:rsid w:val="00387585"/>
    <w:rsid w:val="00387B71"/>
    <w:rsid w:val="003926B2"/>
    <w:rsid w:val="00394153"/>
    <w:rsid w:val="003949D0"/>
    <w:rsid w:val="0039610D"/>
    <w:rsid w:val="00396D82"/>
    <w:rsid w:val="00397E48"/>
    <w:rsid w:val="003A209C"/>
    <w:rsid w:val="003A3210"/>
    <w:rsid w:val="003B05F9"/>
    <w:rsid w:val="003B113F"/>
    <w:rsid w:val="003B22BE"/>
    <w:rsid w:val="003C0D28"/>
    <w:rsid w:val="003C3E88"/>
    <w:rsid w:val="003C4086"/>
    <w:rsid w:val="003C413A"/>
    <w:rsid w:val="003C5930"/>
    <w:rsid w:val="003C59BB"/>
    <w:rsid w:val="003C5A2A"/>
    <w:rsid w:val="003C60C4"/>
    <w:rsid w:val="003C6BE8"/>
    <w:rsid w:val="003C7B33"/>
    <w:rsid w:val="003D038E"/>
    <w:rsid w:val="003D092A"/>
    <w:rsid w:val="003D1CAF"/>
    <w:rsid w:val="003D24CE"/>
    <w:rsid w:val="003D5949"/>
    <w:rsid w:val="003D5A5F"/>
    <w:rsid w:val="003D6BDA"/>
    <w:rsid w:val="003D775A"/>
    <w:rsid w:val="003E02D3"/>
    <w:rsid w:val="003E1BB8"/>
    <w:rsid w:val="003E4F2A"/>
    <w:rsid w:val="003E52D1"/>
    <w:rsid w:val="003E552A"/>
    <w:rsid w:val="003E69ED"/>
    <w:rsid w:val="003E7FFC"/>
    <w:rsid w:val="003F052E"/>
    <w:rsid w:val="003F1730"/>
    <w:rsid w:val="003F30D0"/>
    <w:rsid w:val="003F3496"/>
    <w:rsid w:val="003F4EA7"/>
    <w:rsid w:val="003F5F82"/>
    <w:rsid w:val="003F6F08"/>
    <w:rsid w:val="00400B90"/>
    <w:rsid w:val="004018F7"/>
    <w:rsid w:val="00404F12"/>
    <w:rsid w:val="004065DC"/>
    <w:rsid w:val="004104A2"/>
    <w:rsid w:val="004108CB"/>
    <w:rsid w:val="00411FDD"/>
    <w:rsid w:val="0041308F"/>
    <w:rsid w:val="00414948"/>
    <w:rsid w:val="0041674F"/>
    <w:rsid w:val="00422F89"/>
    <w:rsid w:val="004232B4"/>
    <w:rsid w:val="00425FA3"/>
    <w:rsid w:val="00430169"/>
    <w:rsid w:val="00431CD5"/>
    <w:rsid w:val="0043299D"/>
    <w:rsid w:val="00432C2E"/>
    <w:rsid w:val="0043551D"/>
    <w:rsid w:val="004372D4"/>
    <w:rsid w:val="004407B8"/>
    <w:rsid w:val="00442B36"/>
    <w:rsid w:val="00446C31"/>
    <w:rsid w:val="004473B0"/>
    <w:rsid w:val="00447F24"/>
    <w:rsid w:val="00450CF6"/>
    <w:rsid w:val="004520BF"/>
    <w:rsid w:val="004533C5"/>
    <w:rsid w:val="004546FE"/>
    <w:rsid w:val="0045476E"/>
    <w:rsid w:val="00454A61"/>
    <w:rsid w:val="00460F5C"/>
    <w:rsid w:val="00461FE2"/>
    <w:rsid w:val="00465049"/>
    <w:rsid w:val="004667F4"/>
    <w:rsid w:val="004706BF"/>
    <w:rsid w:val="00471C64"/>
    <w:rsid w:val="00472215"/>
    <w:rsid w:val="00475188"/>
    <w:rsid w:val="0047540B"/>
    <w:rsid w:val="00475F73"/>
    <w:rsid w:val="00476B28"/>
    <w:rsid w:val="00477CFB"/>
    <w:rsid w:val="00481FB8"/>
    <w:rsid w:val="004824F9"/>
    <w:rsid w:val="0048269D"/>
    <w:rsid w:val="00486FF4"/>
    <w:rsid w:val="00487D0F"/>
    <w:rsid w:val="004915F7"/>
    <w:rsid w:val="00492928"/>
    <w:rsid w:val="0049551F"/>
    <w:rsid w:val="0049599F"/>
    <w:rsid w:val="00495B76"/>
    <w:rsid w:val="004A2CAA"/>
    <w:rsid w:val="004A4C12"/>
    <w:rsid w:val="004A777C"/>
    <w:rsid w:val="004B01B9"/>
    <w:rsid w:val="004B14D6"/>
    <w:rsid w:val="004B3AE9"/>
    <w:rsid w:val="004B4CA0"/>
    <w:rsid w:val="004C02E6"/>
    <w:rsid w:val="004C129C"/>
    <w:rsid w:val="004C17FC"/>
    <w:rsid w:val="004C3F33"/>
    <w:rsid w:val="004C49B1"/>
    <w:rsid w:val="004C4D83"/>
    <w:rsid w:val="004C6450"/>
    <w:rsid w:val="004C6C8F"/>
    <w:rsid w:val="004D06E6"/>
    <w:rsid w:val="004D13D8"/>
    <w:rsid w:val="004D1B5C"/>
    <w:rsid w:val="004D21FB"/>
    <w:rsid w:val="004D2F23"/>
    <w:rsid w:val="004D37D8"/>
    <w:rsid w:val="004D6AF5"/>
    <w:rsid w:val="004D7022"/>
    <w:rsid w:val="004E02CA"/>
    <w:rsid w:val="004E1649"/>
    <w:rsid w:val="004E35BD"/>
    <w:rsid w:val="004E4332"/>
    <w:rsid w:val="004E53C8"/>
    <w:rsid w:val="004E5CD6"/>
    <w:rsid w:val="004E6C39"/>
    <w:rsid w:val="004E7CF4"/>
    <w:rsid w:val="004F130F"/>
    <w:rsid w:val="004F2ECC"/>
    <w:rsid w:val="004F35F7"/>
    <w:rsid w:val="004F47DC"/>
    <w:rsid w:val="004F5B5A"/>
    <w:rsid w:val="00500939"/>
    <w:rsid w:val="00502783"/>
    <w:rsid w:val="00511A45"/>
    <w:rsid w:val="00514D23"/>
    <w:rsid w:val="00515651"/>
    <w:rsid w:val="00515D9A"/>
    <w:rsid w:val="0052020D"/>
    <w:rsid w:val="00520C68"/>
    <w:rsid w:val="00520EBD"/>
    <w:rsid w:val="00521A8B"/>
    <w:rsid w:val="00522571"/>
    <w:rsid w:val="00522645"/>
    <w:rsid w:val="005247B8"/>
    <w:rsid w:val="00527AB3"/>
    <w:rsid w:val="005316CA"/>
    <w:rsid w:val="005347B6"/>
    <w:rsid w:val="00535671"/>
    <w:rsid w:val="00536330"/>
    <w:rsid w:val="00537976"/>
    <w:rsid w:val="00543E77"/>
    <w:rsid w:val="00545737"/>
    <w:rsid w:val="00546B8B"/>
    <w:rsid w:val="0054721D"/>
    <w:rsid w:val="0055049A"/>
    <w:rsid w:val="0055093B"/>
    <w:rsid w:val="00551E66"/>
    <w:rsid w:val="00552B6F"/>
    <w:rsid w:val="00554662"/>
    <w:rsid w:val="005568E3"/>
    <w:rsid w:val="00557CB1"/>
    <w:rsid w:val="00557EAC"/>
    <w:rsid w:val="005622CC"/>
    <w:rsid w:val="005638FC"/>
    <w:rsid w:val="00565D7B"/>
    <w:rsid w:val="0056622C"/>
    <w:rsid w:val="00566CA7"/>
    <w:rsid w:val="00571968"/>
    <w:rsid w:val="00574900"/>
    <w:rsid w:val="005759B7"/>
    <w:rsid w:val="00576A7F"/>
    <w:rsid w:val="00586806"/>
    <w:rsid w:val="00590022"/>
    <w:rsid w:val="0059017F"/>
    <w:rsid w:val="005927A1"/>
    <w:rsid w:val="00592D6E"/>
    <w:rsid w:val="00593B05"/>
    <w:rsid w:val="00594557"/>
    <w:rsid w:val="00597889"/>
    <w:rsid w:val="00597958"/>
    <w:rsid w:val="005A0433"/>
    <w:rsid w:val="005A0B90"/>
    <w:rsid w:val="005A3FDF"/>
    <w:rsid w:val="005A468E"/>
    <w:rsid w:val="005A7DEB"/>
    <w:rsid w:val="005B0B1E"/>
    <w:rsid w:val="005B0C39"/>
    <w:rsid w:val="005B27F2"/>
    <w:rsid w:val="005B5BBB"/>
    <w:rsid w:val="005B6122"/>
    <w:rsid w:val="005B6FC8"/>
    <w:rsid w:val="005B703B"/>
    <w:rsid w:val="005C271C"/>
    <w:rsid w:val="005C28D1"/>
    <w:rsid w:val="005C59C1"/>
    <w:rsid w:val="005C7518"/>
    <w:rsid w:val="005D0E64"/>
    <w:rsid w:val="005D6CCC"/>
    <w:rsid w:val="005D7411"/>
    <w:rsid w:val="005E03A2"/>
    <w:rsid w:val="005E3710"/>
    <w:rsid w:val="005E3966"/>
    <w:rsid w:val="005E3B73"/>
    <w:rsid w:val="005E461A"/>
    <w:rsid w:val="005E4F10"/>
    <w:rsid w:val="005E612F"/>
    <w:rsid w:val="005E7369"/>
    <w:rsid w:val="005E7653"/>
    <w:rsid w:val="005F176E"/>
    <w:rsid w:val="005F3F38"/>
    <w:rsid w:val="005F5884"/>
    <w:rsid w:val="0060361F"/>
    <w:rsid w:val="00603950"/>
    <w:rsid w:val="00607DDB"/>
    <w:rsid w:val="00610471"/>
    <w:rsid w:val="006106CF"/>
    <w:rsid w:val="00611585"/>
    <w:rsid w:val="00611B04"/>
    <w:rsid w:val="00613930"/>
    <w:rsid w:val="00616341"/>
    <w:rsid w:val="0061669D"/>
    <w:rsid w:val="006166B6"/>
    <w:rsid w:val="0061681E"/>
    <w:rsid w:val="00620B5C"/>
    <w:rsid w:val="0062178E"/>
    <w:rsid w:val="006228F1"/>
    <w:rsid w:val="00623344"/>
    <w:rsid w:val="006234A2"/>
    <w:rsid w:val="006234B0"/>
    <w:rsid w:val="006252D3"/>
    <w:rsid w:val="006261FB"/>
    <w:rsid w:val="00627B05"/>
    <w:rsid w:val="00631ACA"/>
    <w:rsid w:val="0063253B"/>
    <w:rsid w:val="00632B37"/>
    <w:rsid w:val="00636A5B"/>
    <w:rsid w:val="00636F19"/>
    <w:rsid w:val="00637B0F"/>
    <w:rsid w:val="006440DF"/>
    <w:rsid w:val="006455CE"/>
    <w:rsid w:val="006459AC"/>
    <w:rsid w:val="0064650C"/>
    <w:rsid w:val="00646CC7"/>
    <w:rsid w:val="0065107D"/>
    <w:rsid w:val="00651112"/>
    <w:rsid w:val="006571AA"/>
    <w:rsid w:val="00657EAE"/>
    <w:rsid w:val="00660FFF"/>
    <w:rsid w:val="0066124C"/>
    <w:rsid w:val="0066232E"/>
    <w:rsid w:val="006663D9"/>
    <w:rsid w:val="006705F7"/>
    <w:rsid w:val="00673BBF"/>
    <w:rsid w:val="00673F95"/>
    <w:rsid w:val="00674C22"/>
    <w:rsid w:val="00675571"/>
    <w:rsid w:val="0067634A"/>
    <w:rsid w:val="00676E85"/>
    <w:rsid w:val="00677D55"/>
    <w:rsid w:val="00677D5F"/>
    <w:rsid w:val="0068036C"/>
    <w:rsid w:val="006805ED"/>
    <w:rsid w:val="0068234B"/>
    <w:rsid w:val="00682D40"/>
    <w:rsid w:val="0068318B"/>
    <w:rsid w:val="006832CD"/>
    <w:rsid w:val="00685B5D"/>
    <w:rsid w:val="0068607B"/>
    <w:rsid w:val="006902DE"/>
    <w:rsid w:val="0069032F"/>
    <w:rsid w:val="00690D05"/>
    <w:rsid w:val="006910A4"/>
    <w:rsid w:val="00692E7C"/>
    <w:rsid w:val="00695679"/>
    <w:rsid w:val="006A05EE"/>
    <w:rsid w:val="006A1C64"/>
    <w:rsid w:val="006A1EDF"/>
    <w:rsid w:val="006A29BE"/>
    <w:rsid w:val="006A40DF"/>
    <w:rsid w:val="006A41BB"/>
    <w:rsid w:val="006A43C7"/>
    <w:rsid w:val="006A5AF8"/>
    <w:rsid w:val="006A746A"/>
    <w:rsid w:val="006B0732"/>
    <w:rsid w:val="006B20B5"/>
    <w:rsid w:val="006B40F6"/>
    <w:rsid w:val="006B4CFB"/>
    <w:rsid w:val="006B5012"/>
    <w:rsid w:val="006C02D3"/>
    <w:rsid w:val="006C3577"/>
    <w:rsid w:val="006C3630"/>
    <w:rsid w:val="006C46B9"/>
    <w:rsid w:val="006C4C7B"/>
    <w:rsid w:val="006C6D71"/>
    <w:rsid w:val="006C7876"/>
    <w:rsid w:val="006C7E05"/>
    <w:rsid w:val="006D431F"/>
    <w:rsid w:val="006D541C"/>
    <w:rsid w:val="006E358F"/>
    <w:rsid w:val="006E4566"/>
    <w:rsid w:val="006E60D2"/>
    <w:rsid w:val="006F11FA"/>
    <w:rsid w:val="006F226D"/>
    <w:rsid w:val="006F29AC"/>
    <w:rsid w:val="006F2B9C"/>
    <w:rsid w:val="006F3813"/>
    <w:rsid w:val="006F4313"/>
    <w:rsid w:val="006F546C"/>
    <w:rsid w:val="006F6D4D"/>
    <w:rsid w:val="00700E37"/>
    <w:rsid w:val="00702628"/>
    <w:rsid w:val="00703B18"/>
    <w:rsid w:val="00704C27"/>
    <w:rsid w:val="007050CA"/>
    <w:rsid w:val="00705129"/>
    <w:rsid w:val="0070522B"/>
    <w:rsid w:val="00705C9C"/>
    <w:rsid w:val="00705EF3"/>
    <w:rsid w:val="007069FD"/>
    <w:rsid w:val="00707718"/>
    <w:rsid w:val="00711712"/>
    <w:rsid w:val="007120BE"/>
    <w:rsid w:val="00712578"/>
    <w:rsid w:val="00714992"/>
    <w:rsid w:val="007156A5"/>
    <w:rsid w:val="00717850"/>
    <w:rsid w:val="00721F5C"/>
    <w:rsid w:val="00730DE1"/>
    <w:rsid w:val="007328E4"/>
    <w:rsid w:val="0073328A"/>
    <w:rsid w:val="00733B5D"/>
    <w:rsid w:val="007340A2"/>
    <w:rsid w:val="007346FD"/>
    <w:rsid w:val="0073623E"/>
    <w:rsid w:val="00736C4F"/>
    <w:rsid w:val="00737694"/>
    <w:rsid w:val="00740502"/>
    <w:rsid w:val="0074139F"/>
    <w:rsid w:val="007429E6"/>
    <w:rsid w:val="0074363F"/>
    <w:rsid w:val="00743659"/>
    <w:rsid w:val="007452D8"/>
    <w:rsid w:val="00747578"/>
    <w:rsid w:val="007476FA"/>
    <w:rsid w:val="0075018C"/>
    <w:rsid w:val="007508B1"/>
    <w:rsid w:val="00750F8B"/>
    <w:rsid w:val="007518D5"/>
    <w:rsid w:val="00751AEA"/>
    <w:rsid w:val="007548F8"/>
    <w:rsid w:val="00754FF5"/>
    <w:rsid w:val="00755B26"/>
    <w:rsid w:val="00756C89"/>
    <w:rsid w:val="007575A2"/>
    <w:rsid w:val="0076066E"/>
    <w:rsid w:val="00760D79"/>
    <w:rsid w:val="0076273B"/>
    <w:rsid w:val="007658C2"/>
    <w:rsid w:val="00765CF3"/>
    <w:rsid w:val="00766428"/>
    <w:rsid w:val="00767D7C"/>
    <w:rsid w:val="00773EE3"/>
    <w:rsid w:val="00774288"/>
    <w:rsid w:val="00775884"/>
    <w:rsid w:val="00775B81"/>
    <w:rsid w:val="00777A33"/>
    <w:rsid w:val="00777E4C"/>
    <w:rsid w:val="00783849"/>
    <w:rsid w:val="00784AFB"/>
    <w:rsid w:val="0078606B"/>
    <w:rsid w:val="007860D9"/>
    <w:rsid w:val="00787E77"/>
    <w:rsid w:val="00790905"/>
    <w:rsid w:val="00790AEA"/>
    <w:rsid w:val="00795FB3"/>
    <w:rsid w:val="00796173"/>
    <w:rsid w:val="00796E5A"/>
    <w:rsid w:val="007A063C"/>
    <w:rsid w:val="007A1B9C"/>
    <w:rsid w:val="007A1F5E"/>
    <w:rsid w:val="007A3FD7"/>
    <w:rsid w:val="007B10A0"/>
    <w:rsid w:val="007B144A"/>
    <w:rsid w:val="007B1AF7"/>
    <w:rsid w:val="007B29EA"/>
    <w:rsid w:val="007B2A05"/>
    <w:rsid w:val="007B2AD5"/>
    <w:rsid w:val="007B3161"/>
    <w:rsid w:val="007B61CC"/>
    <w:rsid w:val="007C5FE0"/>
    <w:rsid w:val="007C6660"/>
    <w:rsid w:val="007C7BDC"/>
    <w:rsid w:val="007D016B"/>
    <w:rsid w:val="007D36C3"/>
    <w:rsid w:val="007D37B4"/>
    <w:rsid w:val="007D677B"/>
    <w:rsid w:val="007D757B"/>
    <w:rsid w:val="007E0BC1"/>
    <w:rsid w:val="007E127C"/>
    <w:rsid w:val="007E14ED"/>
    <w:rsid w:val="007E2631"/>
    <w:rsid w:val="007E4981"/>
    <w:rsid w:val="007E5282"/>
    <w:rsid w:val="007E54E6"/>
    <w:rsid w:val="007E5EA1"/>
    <w:rsid w:val="007F093B"/>
    <w:rsid w:val="007F0AB0"/>
    <w:rsid w:val="007F2AC2"/>
    <w:rsid w:val="007F595F"/>
    <w:rsid w:val="007F5F94"/>
    <w:rsid w:val="007F626A"/>
    <w:rsid w:val="007F76F6"/>
    <w:rsid w:val="00801F56"/>
    <w:rsid w:val="00803598"/>
    <w:rsid w:val="008035FF"/>
    <w:rsid w:val="008140EF"/>
    <w:rsid w:val="008156A3"/>
    <w:rsid w:val="00815E9C"/>
    <w:rsid w:val="00816365"/>
    <w:rsid w:val="00816755"/>
    <w:rsid w:val="008167B4"/>
    <w:rsid w:val="00817D38"/>
    <w:rsid w:val="008204FF"/>
    <w:rsid w:val="00820D01"/>
    <w:rsid w:val="0082168F"/>
    <w:rsid w:val="00822B24"/>
    <w:rsid w:val="0082516C"/>
    <w:rsid w:val="008259AC"/>
    <w:rsid w:val="00826A92"/>
    <w:rsid w:val="008321A5"/>
    <w:rsid w:val="008325C9"/>
    <w:rsid w:val="00836D2C"/>
    <w:rsid w:val="00837FC0"/>
    <w:rsid w:val="00840B7E"/>
    <w:rsid w:val="00841A26"/>
    <w:rsid w:val="00852393"/>
    <w:rsid w:val="00853525"/>
    <w:rsid w:val="00853C2A"/>
    <w:rsid w:val="00853CF0"/>
    <w:rsid w:val="00861AAC"/>
    <w:rsid w:val="00861D07"/>
    <w:rsid w:val="008634F6"/>
    <w:rsid w:val="00863B42"/>
    <w:rsid w:val="0086676B"/>
    <w:rsid w:val="008733D5"/>
    <w:rsid w:val="00873B5E"/>
    <w:rsid w:val="00874EE7"/>
    <w:rsid w:val="008751F8"/>
    <w:rsid w:val="00875972"/>
    <w:rsid w:val="00876479"/>
    <w:rsid w:val="00876D47"/>
    <w:rsid w:val="0087712D"/>
    <w:rsid w:val="00883B9D"/>
    <w:rsid w:val="00883E02"/>
    <w:rsid w:val="0088582A"/>
    <w:rsid w:val="008875DD"/>
    <w:rsid w:val="00890157"/>
    <w:rsid w:val="0089145A"/>
    <w:rsid w:val="008915D9"/>
    <w:rsid w:val="00891729"/>
    <w:rsid w:val="008917DD"/>
    <w:rsid w:val="008964DF"/>
    <w:rsid w:val="00897390"/>
    <w:rsid w:val="008A042F"/>
    <w:rsid w:val="008A2553"/>
    <w:rsid w:val="008A30E8"/>
    <w:rsid w:val="008A3625"/>
    <w:rsid w:val="008A4C8B"/>
    <w:rsid w:val="008A5D73"/>
    <w:rsid w:val="008A65EE"/>
    <w:rsid w:val="008B2271"/>
    <w:rsid w:val="008B374E"/>
    <w:rsid w:val="008B3D75"/>
    <w:rsid w:val="008B5BE4"/>
    <w:rsid w:val="008B6157"/>
    <w:rsid w:val="008B65B1"/>
    <w:rsid w:val="008B65B7"/>
    <w:rsid w:val="008C0986"/>
    <w:rsid w:val="008C0F32"/>
    <w:rsid w:val="008C1CBA"/>
    <w:rsid w:val="008C3A39"/>
    <w:rsid w:val="008C4020"/>
    <w:rsid w:val="008C43B6"/>
    <w:rsid w:val="008C456B"/>
    <w:rsid w:val="008C49D4"/>
    <w:rsid w:val="008C70DF"/>
    <w:rsid w:val="008D2099"/>
    <w:rsid w:val="008D2757"/>
    <w:rsid w:val="008D3C14"/>
    <w:rsid w:val="008D437D"/>
    <w:rsid w:val="008D4815"/>
    <w:rsid w:val="008E067C"/>
    <w:rsid w:val="008E5056"/>
    <w:rsid w:val="008E5F32"/>
    <w:rsid w:val="008F25AF"/>
    <w:rsid w:val="008F4665"/>
    <w:rsid w:val="008F4958"/>
    <w:rsid w:val="008F67C4"/>
    <w:rsid w:val="008F67DF"/>
    <w:rsid w:val="008F6E80"/>
    <w:rsid w:val="00900193"/>
    <w:rsid w:val="00901DF4"/>
    <w:rsid w:val="00903752"/>
    <w:rsid w:val="00905E97"/>
    <w:rsid w:val="00906667"/>
    <w:rsid w:val="00906B0D"/>
    <w:rsid w:val="00907216"/>
    <w:rsid w:val="009109AC"/>
    <w:rsid w:val="00910E81"/>
    <w:rsid w:val="00911842"/>
    <w:rsid w:val="00911AE6"/>
    <w:rsid w:val="00912192"/>
    <w:rsid w:val="009136DA"/>
    <w:rsid w:val="00915281"/>
    <w:rsid w:val="009161A3"/>
    <w:rsid w:val="009161BB"/>
    <w:rsid w:val="00916B7F"/>
    <w:rsid w:val="00917927"/>
    <w:rsid w:val="00917AA3"/>
    <w:rsid w:val="00922730"/>
    <w:rsid w:val="00923771"/>
    <w:rsid w:val="009243E5"/>
    <w:rsid w:val="00931769"/>
    <w:rsid w:val="00932930"/>
    <w:rsid w:val="00933416"/>
    <w:rsid w:val="00933919"/>
    <w:rsid w:val="009351AF"/>
    <w:rsid w:val="00936718"/>
    <w:rsid w:val="00937282"/>
    <w:rsid w:val="00937422"/>
    <w:rsid w:val="009406AB"/>
    <w:rsid w:val="00941E46"/>
    <w:rsid w:val="00943F1B"/>
    <w:rsid w:val="0094407B"/>
    <w:rsid w:val="00945974"/>
    <w:rsid w:val="009467BB"/>
    <w:rsid w:val="00952FC9"/>
    <w:rsid w:val="009552FD"/>
    <w:rsid w:val="0095649D"/>
    <w:rsid w:val="00956AD7"/>
    <w:rsid w:val="00956F1C"/>
    <w:rsid w:val="00961019"/>
    <w:rsid w:val="009610ED"/>
    <w:rsid w:val="0096264C"/>
    <w:rsid w:val="009638A6"/>
    <w:rsid w:val="009646B1"/>
    <w:rsid w:val="0096473B"/>
    <w:rsid w:val="00967DA7"/>
    <w:rsid w:val="00970BE7"/>
    <w:rsid w:val="00970D83"/>
    <w:rsid w:val="00971E9D"/>
    <w:rsid w:val="00972A65"/>
    <w:rsid w:val="00973D96"/>
    <w:rsid w:val="009750FC"/>
    <w:rsid w:val="009754ED"/>
    <w:rsid w:val="00975BCE"/>
    <w:rsid w:val="0097691D"/>
    <w:rsid w:val="0097766E"/>
    <w:rsid w:val="009813A4"/>
    <w:rsid w:val="00981E5D"/>
    <w:rsid w:val="0098266E"/>
    <w:rsid w:val="00990B50"/>
    <w:rsid w:val="00991CE8"/>
    <w:rsid w:val="0099213D"/>
    <w:rsid w:val="00994F6B"/>
    <w:rsid w:val="00997776"/>
    <w:rsid w:val="00997DB8"/>
    <w:rsid w:val="009A28BE"/>
    <w:rsid w:val="009A3422"/>
    <w:rsid w:val="009A44AF"/>
    <w:rsid w:val="009A59A4"/>
    <w:rsid w:val="009A5E4F"/>
    <w:rsid w:val="009A6946"/>
    <w:rsid w:val="009B184B"/>
    <w:rsid w:val="009B23E9"/>
    <w:rsid w:val="009B5889"/>
    <w:rsid w:val="009B71A4"/>
    <w:rsid w:val="009C0A5C"/>
    <w:rsid w:val="009C1151"/>
    <w:rsid w:val="009C1157"/>
    <w:rsid w:val="009C1B5A"/>
    <w:rsid w:val="009C284E"/>
    <w:rsid w:val="009C2BAA"/>
    <w:rsid w:val="009C46DE"/>
    <w:rsid w:val="009C55B9"/>
    <w:rsid w:val="009C6278"/>
    <w:rsid w:val="009D0596"/>
    <w:rsid w:val="009D0CE8"/>
    <w:rsid w:val="009D42D2"/>
    <w:rsid w:val="009D512C"/>
    <w:rsid w:val="009D78F2"/>
    <w:rsid w:val="009E041B"/>
    <w:rsid w:val="009E1FDB"/>
    <w:rsid w:val="009E3036"/>
    <w:rsid w:val="009E4F03"/>
    <w:rsid w:val="009E54B2"/>
    <w:rsid w:val="009E7809"/>
    <w:rsid w:val="009F16FC"/>
    <w:rsid w:val="009F1B0F"/>
    <w:rsid w:val="009F1C06"/>
    <w:rsid w:val="009F2306"/>
    <w:rsid w:val="009F27FF"/>
    <w:rsid w:val="009F293D"/>
    <w:rsid w:val="009F6903"/>
    <w:rsid w:val="009F7C34"/>
    <w:rsid w:val="009F7CF7"/>
    <w:rsid w:val="00A016C1"/>
    <w:rsid w:val="00A01746"/>
    <w:rsid w:val="00A02AEA"/>
    <w:rsid w:val="00A02D74"/>
    <w:rsid w:val="00A03A46"/>
    <w:rsid w:val="00A046B2"/>
    <w:rsid w:val="00A07864"/>
    <w:rsid w:val="00A1249F"/>
    <w:rsid w:val="00A1456D"/>
    <w:rsid w:val="00A17C43"/>
    <w:rsid w:val="00A22537"/>
    <w:rsid w:val="00A23BBE"/>
    <w:rsid w:val="00A252A2"/>
    <w:rsid w:val="00A266ED"/>
    <w:rsid w:val="00A303AA"/>
    <w:rsid w:val="00A307EA"/>
    <w:rsid w:val="00A32769"/>
    <w:rsid w:val="00A32AD0"/>
    <w:rsid w:val="00A338A0"/>
    <w:rsid w:val="00A37417"/>
    <w:rsid w:val="00A40B0D"/>
    <w:rsid w:val="00A4139C"/>
    <w:rsid w:val="00A415AE"/>
    <w:rsid w:val="00A436CF"/>
    <w:rsid w:val="00A44716"/>
    <w:rsid w:val="00A45A12"/>
    <w:rsid w:val="00A4719D"/>
    <w:rsid w:val="00A5436D"/>
    <w:rsid w:val="00A543BC"/>
    <w:rsid w:val="00A543D9"/>
    <w:rsid w:val="00A56F7F"/>
    <w:rsid w:val="00A6013C"/>
    <w:rsid w:val="00A61977"/>
    <w:rsid w:val="00A61E06"/>
    <w:rsid w:val="00A62323"/>
    <w:rsid w:val="00A62ACF"/>
    <w:rsid w:val="00A67100"/>
    <w:rsid w:val="00A7069D"/>
    <w:rsid w:val="00A754A0"/>
    <w:rsid w:val="00A75FED"/>
    <w:rsid w:val="00A87630"/>
    <w:rsid w:val="00A94142"/>
    <w:rsid w:val="00AA0F3C"/>
    <w:rsid w:val="00AA4377"/>
    <w:rsid w:val="00AA4543"/>
    <w:rsid w:val="00AA6DAE"/>
    <w:rsid w:val="00AA6E97"/>
    <w:rsid w:val="00AB0B70"/>
    <w:rsid w:val="00AB1028"/>
    <w:rsid w:val="00AB1BE9"/>
    <w:rsid w:val="00AB24DA"/>
    <w:rsid w:val="00AB26A4"/>
    <w:rsid w:val="00AC156A"/>
    <w:rsid w:val="00AC4B61"/>
    <w:rsid w:val="00AC5424"/>
    <w:rsid w:val="00AC6296"/>
    <w:rsid w:val="00AD057E"/>
    <w:rsid w:val="00AD0BBA"/>
    <w:rsid w:val="00AD0DFA"/>
    <w:rsid w:val="00AD2874"/>
    <w:rsid w:val="00AD2A00"/>
    <w:rsid w:val="00AD3D60"/>
    <w:rsid w:val="00AD53F4"/>
    <w:rsid w:val="00AD6549"/>
    <w:rsid w:val="00AD7256"/>
    <w:rsid w:val="00AE1DDD"/>
    <w:rsid w:val="00AE2D0B"/>
    <w:rsid w:val="00AE5260"/>
    <w:rsid w:val="00AE5E7F"/>
    <w:rsid w:val="00AE6ED6"/>
    <w:rsid w:val="00AF310D"/>
    <w:rsid w:val="00AF75C8"/>
    <w:rsid w:val="00B01ED9"/>
    <w:rsid w:val="00B03238"/>
    <w:rsid w:val="00B04D00"/>
    <w:rsid w:val="00B05D29"/>
    <w:rsid w:val="00B070EA"/>
    <w:rsid w:val="00B10930"/>
    <w:rsid w:val="00B1161E"/>
    <w:rsid w:val="00B1250E"/>
    <w:rsid w:val="00B13051"/>
    <w:rsid w:val="00B13E18"/>
    <w:rsid w:val="00B16562"/>
    <w:rsid w:val="00B176A6"/>
    <w:rsid w:val="00B177F9"/>
    <w:rsid w:val="00B2013E"/>
    <w:rsid w:val="00B20997"/>
    <w:rsid w:val="00B23236"/>
    <w:rsid w:val="00B23BBE"/>
    <w:rsid w:val="00B27BD9"/>
    <w:rsid w:val="00B31214"/>
    <w:rsid w:val="00B3237A"/>
    <w:rsid w:val="00B32935"/>
    <w:rsid w:val="00B35CB1"/>
    <w:rsid w:val="00B3685F"/>
    <w:rsid w:val="00B36E82"/>
    <w:rsid w:val="00B37084"/>
    <w:rsid w:val="00B401BB"/>
    <w:rsid w:val="00B410D9"/>
    <w:rsid w:val="00B41DD7"/>
    <w:rsid w:val="00B426B6"/>
    <w:rsid w:val="00B42BB4"/>
    <w:rsid w:val="00B43001"/>
    <w:rsid w:val="00B45B67"/>
    <w:rsid w:val="00B45FA1"/>
    <w:rsid w:val="00B4675F"/>
    <w:rsid w:val="00B4733F"/>
    <w:rsid w:val="00B50DAD"/>
    <w:rsid w:val="00B517D1"/>
    <w:rsid w:val="00B53521"/>
    <w:rsid w:val="00B54CB7"/>
    <w:rsid w:val="00B55E39"/>
    <w:rsid w:val="00B561B6"/>
    <w:rsid w:val="00B574F5"/>
    <w:rsid w:val="00B619DB"/>
    <w:rsid w:val="00B61DD6"/>
    <w:rsid w:val="00B62591"/>
    <w:rsid w:val="00B62B1B"/>
    <w:rsid w:val="00B63A8B"/>
    <w:rsid w:val="00B63ED5"/>
    <w:rsid w:val="00B6504A"/>
    <w:rsid w:val="00B670AC"/>
    <w:rsid w:val="00B72973"/>
    <w:rsid w:val="00B74968"/>
    <w:rsid w:val="00B7509E"/>
    <w:rsid w:val="00B75DA6"/>
    <w:rsid w:val="00B81C27"/>
    <w:rsid w:val="00B84119"/>
    <w:rsid w:val="00B85ABD"/>
    <w:rsid w:val="00B85BE5"/>
    <w:rsid w:val="00B86644"/>
    <w:rsid w:val="00B8744C"/>
    <w:rsid w:val="00B874A7"/>
    <w:rsid w:val="00B90087"/>
    <w:rsid w:val="00B90E03"/>
    <w:rsid w:val="00B9153C"/>
    <w:rsid w:val="00B929C5"/>
    <w:rsid w:val="00B92D12"/>
    <w:rsid w:val="00B95446"/>
    <w:rsid w:val="00B963A3"/>
    <w:rsid w:val="00B96CA9"/>
    <w:rsid w:val="00BA11B8"/>
    <w:rsid w:val="00BA44B9"/>
    <w:rsid w:val="00BA5FF6"/>
    <w:rsid w:val="00BA744F"/>
    <w:rsid w:val="00BB1587"/>
    <w:rsid w:val="00BB271E"/>
    <w:rsid w:val="00BB41BC"/>
    <w:rsid w:val="00BB68BC"/>
    <w:rsid w:val="00BC11DD"/>
    <w:rsid w:val="00BC2245"/>
    <w:rsid w:val="00BD030A"/>
    <w:rsid w:val="00BD1FC6"/>
    <w:rsid w:val="00BD7AE1"/>
    <w:rsid w:val="00BD7D2A"/>
    <w:rsid w:val="00BD7DAD"/>
    <w:rsid w:val="00BE2CFB"/>
    <w:rsid w:val="00BE3ED2"/>
    <w:rsid w:val="00BE43FF"/>
    <w:rsid w:val="00BE4886"/>
    <w:rsid w:val="00BE5D55"/>
    <w:rsid w:val="00BE61B7"/>
    <w:rsid w:val="00BE7BAD"/>
    <w:rsid w:val="00BE7EB8"/>
    <w:rsid w:val="00BF1383"/>
    <w:rsid w:val="00BF3A6F"/>
    <w:rsid w:val="00BF53FD"/>
    <w:rsid w:val="00BF5BF6"/>
    <w:rsid w:val="00BF5D17"/>
    <w:rsid w:val="00BF6C2A"/>
    <w:rsid w:val="00C0092E"/>
    <w:rsid w:val="00C009CF"/>
    <w:rsid w:val="00C03891"/>
    <w:rsid w:val="00C0494B"/>
    <w:rsid w:val="00C0522F"/>
    <w:rsid w:val="00C05D48"/>
    <w:rsid w:val="00C066D4"/>
    <w:rsid w:val="00C07A01"/>
    <w:rsid w:val="00C10790"/>
    <w:rsid w:val="00C11590"/>
    <w:rsid w:val="00C134D5"/>
    <w:rsid w:val="00C17101"/>
    <w:rsid w:val="00C17480"/>
    <w:rsid w:val="00C17F4D"/>
    <w:rsid w:val="00C20554"/>
    <w:rsid w:val="00C21A05"/>
    <w:rsid w:val="00C22EED"/>
    <w:rsid w:val="00C24C18"/>
    <w:rsid w:val="00C2792F"/>
    <w:rsid w:val="00C27BD7"/>
    <w:rsid w:val="00C33338"/>
    <w:rsid w:val="00C3527D"/>
    <w:rsid w:val="00C363B1"/>
    <w:rsid w:val="00C36D40"/>
    <w:rsid w:val="00C37ACB"/>
    <w:rsid w:val="00C4273E"/>
    <w:rsid w:val="00C42B25"/>
    <w:rsid w:val="00C431A2"/>
    <w:rsid w:val="00C44F39"/>
    <w:rsid w:val="00C51072"/>
    <w:rsid w:val="00C523E0"/>
    <w:rsid w:val="00C555F6"/>
    <w:rsid w:val="00C5614F"/>
    <w:rsid w:val="00C56796"/>
    <w:rsid w:val="00C604DE"/>
    <w:rsid w:val="00C63540"/>
    <w:rsid w:val="00C6359E"/>
    <w:rsid w:val="00C64B14"/>
    <w:rsid w:val="00C70599"/>
    <w:rsid w:val="00C71470"/>
    <w:rsid w:val="00C71E31"/>
    <w:rsid w:val="00C7425D"/>
    <w:rsid w:val="00C74F1F"/>
    <w:rsid w:val="00C757D5"/>
    <w:rsid w:val="00C767B9"/>
    <w:rsid w:val="00C768A4"/>
    <w:rsid w:val="00C808C6"/>
    <w:rsid w:val="00C8240D"/>
    <w:rsid w:val="00C82686"/>
    <w:rsid w:val="00C83AF1"/>
    <w:rsid w:val="00C84302"/>
    <w:rsid w:val="00C84E25"/>
    <w:rsid w:val="00C85900"/>
    <w:rsid w:val="00C90857"/>
    <w:rsid w:val="00C9153A"/>
    <w:rsid w:val="00C91E25"/>
    <w:rsid w:val="00C9475C"/>
    <w:rsid w:val="00CA27E0"/>
    <w:rsid w:val="00CA3218"/>
    <w:rsid w:val="00CA3390"/>
    <w:rsid w:val="00CA3746"/>
    <w:rsid w:val="00CA6912"/>
    <w:rsid w:val="00CA6D32"/>
    <w:rsid w:val="00CB04D4"/>
    <w:rsid w:val="00CB2EA7"/>
    <w:rsid w:val="00CB3771"/>
    <w:rsid w:val="00CB569F"/>
    <w:rsid w:val="00CB6237"/>
    <w:rsid w:val="00CC3696"/>
    <w:rsid w:val="00CC57AF"/>
    <w:rsid w:val="00CC591F"/>
    <w:rsid w:val="00CC6141"/>
    <w:rsid w:val="00CC78CD"/>
    <w:rsid w:val="00CD030A"/>
    <w:rsid w:val="00CD0C2D"/>
    <w:rsid w:val="00CD2634"/>
    <w:rsid w:val="00CD3026"/>
    <w:rsid w:val="00CD6E7B"/>
    <w:rsid w:val="00CE03E3"/>
    <w:rsid w:val="00CE202B"/>
    <w:rsid w:val="00CE346B"/>
    <w:rsid w:val="00CE3AD2"/>
    <w:rsid w:val="00CE4429"/>
    <w:rsid w:val="00CE44E4"/>
    <w:rsid w:val="00CE62A7"/>
    <w:rsid w:val="00CF0141"/>
    <w:rsid w:val="00CF10FC"/>
    <w:rsid w:val="00CF1E60"/>
    <w:rsid w:val="00CF37A7"/>
    <w:rsid w:val="00CF5B30"/>
    <w:rsid w:val="00D020CF"/>
    <w:rsid w:val="00D04DA9"/>
    <w:rsid w:val="00D10417"/>
    <w:rsid w:val="00D10889"/>
    <w:rsid w:val="00D1107D"/>
    <w:rsid w:val="00D128CC"/>
    <w:rsid w:val="00D13989"/>
    <w:rsid w:val="00D1531A"/>
    <w:rsid w:val="00D21273"/>
    <w:rsid w:val="00D2181D"/>
    <w:rsid w:val="00D22117"/>
    <w:rsid w:val="00D236D2"/>
    <w:rsid w:val="00D23908"/>
    <w:rsid w:val="00D25227"/>
    <w:rsid w:val="00D26E96"/>
    <w:rsid w:val="00D301BE"/>
    <w:rsid w:val="00D3190C"/>
    <w:rsid w:val="00D35FD7"/>
    <w:rsid w:val="00D35FFD"/>
    <w:rsid w:val="00D36938"/>
    <w:rsid w:val="00D42C44"/>
    <w:rsid w:val="00D42DF6"/>
    <w:rsid w:val="00D438D3"/>
    <w:rsid w:val="00D441B9"/>
    <w:rsid w:val="00D445DF"/>
    <w:rsid w:val="00D44E4B"/>
    <w:rsid w:val="00D455D2"/>
    <w:rsid w:val="00D466A8"/>
    <w:rsid w:val="00D5077C"/>
    <w:rsid w:val="00D51356"/>
    <w:rsid w:val="00D556C3"/>
    <w:rsid w:val="00D66C2D"/>
    <w:rsid w:val="00D66DDD"/>
    <w:rsid w:val="00D7119F"/>
    <w:rsid w:val="00D746C5"/>
    <w:rsid w:val="00D75054"/>
    <w:rsid w:val="00D75729"/>
    <w:rsid w:val="00D76354"/>
    <w:rsid w:val="00D76652"/>
    <w:rsid w:val="00D76D5F"/>
    <w:rsid w:val="00D77888"/>
    <w:rsid w:val="00D831F9"/>
    <w:rsid w:val="00D84782"/>
    <w:rsid w:val="00D84853"/>
    <w:rsid w:val="00D90665"/>
    <w:rsid w:val="00D91BC9"/>
    <w:rsid w:val="00D930F4"/>
    <w:rsid w:val="00D93BE1"/>
    <w:rsid w:val="00D94BF8"/>
    <w:rsid w:val="00D9589B"/>
    <w:rsid w:val="00D96B6D"/>
    <w:rsid w:val="00D96E65"/>
    <w:rsid w:val="00D97E28"/>
    <w:rsid w:val="00DA13BC"/>
    <w:rsid w:val="00DA2F86"/>
    <w:rsid w:val="00DA52A9"/>
    <w:rsid w:val="00DB0785"/>
    <w:rsid w:val="00DB199F"/>
    <w:rsid w:val="00DC1B53"/>
    <w:rsid w:val="00DC317B"/>
    <w:rsid w:val="00DC4475"/>
    <w:rsid w:val="00DC5957"/>
    <w:rsid w:val="00DC6AF2"/>
    <w:rsid w:val="00DD089C"/>
    <w:rsid w:val="00DD2309"/>
    <w:rsid w:val="00DD294B"/>
    <w:rsid w:val="00DD430D"/>
    <w:rsid w:val="00DD5BF4"/>
    <w:rsid w:val="00DD796E"/>
    <w:rsid w:val="00DD7AD2"/>
    <w:rsid w:val="00DE0A0D"/>
    <w:rsid w:val="00DE1995"/>
    <w:rsid w:val="00DE27DA"/>
    <w:rsid w:val="00DE2B5D"/>
    <w:rsid w:val="00DE4C06"/>
    <w:rsid w:val="00DE4FE2"/>
    <w:rsid w:val="00DE4FED"/>
    <w:rsid w:val="00DE7178"/>
    <w:rsid w:val="00DE7AF5"/>
    <w:rsid w:val="00DF4BAB"/>
    <w:rsid w:val="00DF5DF2"/>
    <w:rsid w:val="00DF5E8E"/>
    <w:rsid w:val="00DF66AB"/>
    <w:rsid w:val="00DF7899"/>
    <w:rsid w:val="00E01E28"/>
    <w:rsid w:val="00E0214C"/>
    <w:rsid w:val="00E02270"/>
    <w:rsid w:val="00E02EC9"/>
    <w:rsid w:val="00E0308B"/>
    <w:rsid w:val="00E062D4"/>
    <w:rsid w:val="00E07EF3"/>
    <w:rsid w:val="00E10155"/>
    <w:rsid w:val="00E121DB"/>
    <w:rsid w:val="00E1450E"/>
    <w:rsid w:val="00E14BF3"/>
    <w:rsid w:val="00E15AF1"/>
    <w:rsid w:val="00E21419"/>
    <w:rsid w:val="00E21A53"/>
    <w:rsid w:val="00E22032"/>
    <w:rsid w:val="00E23748"/>
    <w:rsid w:val="00E238C5"/>
    <w:rsid w:val="00E23A5A"/>
    <w:rsid w:val="00E26E03"/>
    <w:rsid w:val="00E26E80"/>
    <w:rsid w:val="00E348E1"/>
    <w:rsid w:val="00E34E67"/>
    <w:rsid w:val="00E3777D"/>
    <w:rsid w:val="00E411A0"/>
    <w:rsid w:val="00E44E08"/>
    <w:rsid w:val="00E5198A"/>
    <w:rsid w:val="00E531F3"/>
    <w:rsid w:val="00E53809"/>
    <w:rsid w:val="00E53A7E"/>
    <w:rsid w:val="00E543C2"/>
    <w:rsid w:val="00E55A3F"/>
    <w:rsid w:val="00E571F4"/>
    <w:rsid w:val="00E57CED"/>
    <w:rsid w:val="00E6104A"/>
    <w:rsid w:val="00E62987"/>
    <w:rsid w:val="00E6397F"/>
    <w:rsid w:val="00E64524"/>
    <w:rsid w:val="00E65885"/>
    <w:rsid w:val="00E660EF"/>
    <w:rsid w:val="00E66A31"/>
    <w:rsid w:val="00E670A1"/>
    <w:rsid w:val="00E70C2F"/>
    <w:rsid w:val="00E71895"/>
    <w:rsid w:val="00E744A3"/>
    <w:rsid w:val="00E74892"/>
    <w:rsid w:val="00E75D93"/>
    <w:rsid w:val="00E762ED"/>
    <w:rsid w:val="00E76E80"/>
    <w:rsid w:val="00E776C5"/>
    <w:rsid w:val="00E77D7B"/>
    <w:rsid w:val="00E84AC3"/>
    <w:rsid w:val="00E877A4"/>
    <w:rsid w:val="00E877C8"/>
    <w:rsid w:val="00E92630"/>
    <w:rsid w:val="00E92D69"/>
    <w:rsid w:val="00E93A59"/>
    <w:rsid w:val="00E949E1"/>
    <w:rsid w:val="00E94AB2"/>
    <w:rsid w:val="00E952AE"/>
    <w:rsid w:val="00E97310"/>
    <w:rsid w:val="00EA113C"/>
    <w:rsid w:val="00EA2AF3"/>
    <w:rsid w:val="00EA30B1"/>
    <w:rsid w:val="00EA6664"/>
    <w:rsid w:val="00EB017A"/>
    <w:rsid w:val="00EB1271"/>
    <w:rsid w:val="00EB4345"/>
    <w:rsid w:val="00EB6881"/>
    <w:rsid w:val="00EC2267"/>
    <w:rsid w:val="00EC3D4C"/>
    <w:rsid w:val="00EC4632"/>
    <w:rsid w:val="00EC7925"/>
    <w:rsid w:val="00ED020F"/>
    <w:rsid w:val="00ED1A43"/>
    <w:rsid w:val="00ED1CDF"/>
    <w:rsid w:val="00ED267B"/>
    <w:rsid w:val="00ED41F6"/>
    <w:rsid w:val="00ED732E"/>
    <w:rsid w:val="00EE0695"/>
    <w:rsid w:val="00EE1421"/>
    <w:rsid w:val="00EE1EC1"/>
    <w:rsid w:val="00EE38B1"/>
    <w:rsid w:val="00EE509F"/>
    <w:rsid w:val="00EE7E90"/>
    <w:rsid w:val="00EF05F5"/>
    <w:rsid w:val="00EF3E58"/>
    <w:rsid w:val="00EF5701"/>
    <w:rsid w:val="00EF5CFD"/>
    <w:rsid w:val="00EF730B"/>
    <w:rsid w:val="00EF7382"/>
    <w:rsid w:val="00EF7F8E"/>
    <w:rsid w:val="00F00A7E"/>
    <w:rsid w:val="00F042F6"/>
    <w:rsid w:val="00F118F0"/>
    <w:rsid w:val="00F140BA"/>
    <w:rsid w:val="00F1513E"/>
    <w:rsid w:val="00F173B8"/>
    <w:rsid w:val="00F176CD"/>
    <w:rsid w:val="00F20B2D"/>
    <w:rsid w:val="00F21EEE"/>
    <w:rsid w:val="00F2658F"/>
    <w:rsid w:val="00F271F2"/>
    <w:rsid w:val="00F27F04"/>
    <w:rsid w:val="00F30302"/>
    <w:rsid w:val="00F32AB2"/>
    <w:rsid w:val="00F349ED"/>
    <w:rsid w:val="00F42820"/>
    <w:rsid w:val="00F431B4"/>
    <w:rsid w:val="00F463AB"/>
    <w:rsid w:val="00F5274D"/>
    <w:rsid w:val="00F55595"/>
    <w:rsid w:val="00F55653"/>
    <w:rsid w:val="00F6093E"/>
    <w:rsid w:val="00F6309C"/>
    <w:rsid w:val="00F6441B"/>
    <w:rsid w:val="00F66A1E"/>
    <w:rsid w:val="00F7416E"/>
    <w:rsid w:val="00F74FF8"/>
    <w:rsid w:val="00F75097"/>
    <w:rsid w:val="00F750EB"/>
    <w:rsid w:val="00F75B0E"/>
    <w:rsid w:val="00F762D6"/>
    <w:rsid w:val="00F76408"/>
    <w:rsid w:val="00F77615"/>
    <w:rsid w:val="00F81B7D"/>
    <w:rsid w:val="00F8356B"/>
    <w:rsid w:val="00F8509B"/>
    <w:rsid w:val="00F8565A"/>
    <w:rsid w:val="00F85705"/>
    <w:rsid w:val="00F8578D"/>
    <w:rsid w:val="00F8599A"/>
    <w:rsid w:val="00F865DC"/>
    <w:rsid w:val="00F87383"/>
    <w:rsid w:val="00F90F6E"/>
    <w:rsid w:val="00F917BA"/>
    <w:rsid w:val="00F9340D"/>
    <w:rsid w:val="00FA2268"/>
    <w:rsid w:val="00FA35C7"/>
    <w:rsid w:val="00FA3864"/>
    <w:rsid w:val="00FA3A99"/>
    <w:rsid w:val="00FA4375"/>
    <w:rsid w:val="00FA7ABD"/>
    <w:rsid w:val="00FB0021"/>
    <w:rsid w:val="00FB062E"/>
    <w:rsid w:val="00FB0791"/>
    <w:rsid w:val="00FB12FC"/>
    <w:rsid w:val="00FB4E63"/>
    <w:rsid w:val="00FB50D8"/>
    <w:rsid w:val="00FB529C"/>
    <w:rsid w:val="00FC091D"/>
    <w:rsid w:val="00FC0CDA"/>
    <w:rsid w:val="00FC3A30"/>
    <w:rsid w:val="00FC44AB"/>
    <w:rsid w:val="00FC72AC"/>
    <w:rsid w:val="00FC78A6"/>
    <w:rsid w:val="00FD4A89"/>
    <w:rsid w:val="00FD4C02"/>
    <w:rsid w:val="00FD5DD6"/>
    <w:rsid w:val="00FD6C53"/>
    <w:rsid w:val="00FD7631"/>
    <w:rsid w:val="00FE14C4"/>
    <w:rsid w:val="00FE2ED9"/>
    <w:rsid w:val="00FE3B67"/>
    <w:rsid w:val="00FE6B70"/>
    <w:rsid w:val="00FE6BDA"/>
    <w:rsid w:val="00FE7EE6"/>
    <w:rsid w:val="00FF0052"/>
    <w:rsid w:val="00FF1A90"/>
    <w:rsid w:val="00FF2114"/>
    <w:rsid w:val="00FF36FD"/>
    <w:rsid w:val="00FF51D8"/>
    <w:rsid w:val="00FF5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ecimalSymbol w:val=","/>
  <w:listSeparator w:val=";"/>
  <w14:docId w14:val="5AAFF668"/>
  <w15:docId w15:val="{FDC0B20B-12A7-44E7-82A6-56C52AB54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9" w:qFormat="1"/>
    <w:lsdException w:name="heading 3" w:uiPriority="99" w:qFormat="1"/>
    <w:lsdException w:name="heading 4" w:uiPriority="9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note text" w:qFormat="1"/>
    <w:lsdException w:name="footer" w:uiPriority="99"/>
    <w:lsdException w:name="caption" w:qFormat="1"/>
    <w:lsdException w:name="table of figures" w:uiPriority="99"/>
    <w:lsdException w:name="footnote reference" w:uiPriority="99"/>
    <w:lsdException w:name="page number" w:uiPriority="99"/>
    <w:lsdException w:name="Title" w:qFormat="1"/>
    <w:lsdException w:name="Hyperlink" w:uiPriority="99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E202B"/>
    <w:pPr>
      <w:autoSpaceDE w:val="0"/>
      <w:autoSpaceDN w:val="0"/>
      <w:adjustRightInd w:val="0"/>
      <w:spacing w:after="60"/>
      <w:jc w:val="both"/>
    </w:pPr>
    <w:rPr>
      <w:rFonts w:ascii="Arial Narrow" w:hAnsi="Arial Narrow" w:cs="ConduitITC-Light"/>
      <w:bCs/>
      <w:color w:val="000000"/>
      <w:sz w:val="22"/>
      <w:szCs w:val="22"/>
      <w:lang w:val="fr-FR" w:eastAsia="fr-FR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767D7C"/>
    <w:pPr>
      <w:keepNext/>
      <w:keepLines/>
      <w:numPr>
        <w:numId w:val="31"/>
      </w:numPr>
      <w:tabs>
        <w:tab w:val="left" w:pos="360"/>
      </w:tabs>
      <w:spacing w:after="240"/>
      <w:jc w:val="right"/>
      <w:outlineLvl w:val="0"/>
    </w:pPr>
    <w:rPr>
      <w:rFonts w:eastAsia="Calibri"/>
      <w:color w:val="365F91"/>
      <w:sz w:val="36"/>
      <w:szCs w:val="48"/>
    </w:rPr>
  </w:style>
  <w:style w:type="paragraph" w:styleId="Titre2">
    <w:name w:val="heading 2"/>
    <w:basedOn w:val="Normal"/>
    <w:next w:val="Normal"/>
    <w:link w:val="Titre2Car"/>
    <w:autoRedefine/>
    <w:uiPriority w:val="99"/>
    <w:qFormat/>
    <w:rsid w:val="009C1B5A"/>
    <w:pPr>
      <w:keepNext/>
      <w:keepLines/>
      <w:numPr>
        <w:ilvl w:val="1"/>
        <w:numId w:val="31"/>
      </w:numPr>
      <w:tabs>
        <w:tab w:val="left" w:pos="540"/>
      </w:tabs>
      <w:spacing w:before="480" w:after="240"/>
      <w:outlineLvl w:val="1"/>
    </w:pPr>
    <w:rPr>
      <w:rFonts w:eastAsia="Calibri"/>
      <w:b/>
      <w:bCs w:val="0"/>
      <w:color w:val="4F81BD"/>
      <w:sz w:val="30"/>
      <w:szCs w:val="26"/>
      <w:lang w:eastAsia="en-US"/>
    </w:rPr>
  </w:style>
  <w:style w:type="paragraph" w:styleId="Titre3">
    <w:name w:val="heading 3"/>
    <w:basedOn w:val="Normal"/>
    <w:next w:val="Normal"/>
    <w:link w:val="Titre3Car"/>
    <w:uiPriority w:val="99"/>
    <w:qFormat/>
    <w:rsid w:val="00767D7C"/>
    <w:pPr>
      <w:keepNext/>
      <w:keepLines/>
      <w:numPr>
        <w:ilvl w:val="2"/>
        <w:numId w:val="31"/>
      </w:numPr>
      <w:spacing w:before="240" w:after="240"/>
      <w:outlineLvl w:val="2"/>
    </w:pPr>
    <w:rPr>
      <w:rFonts w:eastAsia="Calibri"/>
      <w:b/>
      <w:bCs w:val="0"/>
      <w:color w:val="4F81BD"/>
      <w:sz w:val="26"/>
    </w:rPr>
  </w:style>
  <w:style w:type="paragraph" w:styleId="Titre4">
    <w:name w:val="heading 4"/>
    <w:basedOn w:val="Normal"/>
    <w:next w:val="Normal"/>
    <w:link w:val="Titre4Car"/>
    <w:uiPriority w:val="99"/>
    <w:qFormat/>
    <w:rsid w:val="001D5009"/>
    <w:pPr>
      <w:keepNext/>
      <w:spacing w:before="240"/>
      <w:outlineLvl w:val="3"/>
    </w:pPr>
    <w:rPr>
      <w:rFonts w:eastAsia="Calibri" w:cs="Arial"/>
      <w:b/>
      <w:color w:val="4F81BD" w:themeColor="accent1"/>
      <w:lang w:eastAsia="en-US"/>
    </w:rPr>
  </w:style>
  <w:style w:type="paragraph" w:styleId="Titre5">
    <w:name w:val="heading 5"/>
    <w:basedOn w:val="Normal"/>
    <w:next w:val="Normal"/>
    <w:link w:val="Titre5Car"/>
    <w:qFormat/>
    <w:rsid w:val="00216D9D"/>
    <w:pPr>
      <w:numPr>
        <w:ilvl w:val="4"/>
        <w:numId w:val="30"/>
      </w:numPr>
      <w:spacing w:before="240"/>
      <w:outlineLvl w:val="4"/>
    </w:pPr>
    <w:rPr>
      <w:rFonts w:ascii="Arial" w:hAnsi="Arial"/>
      <w:b/>
      <w:i/>
      <w:lang w:eastAsia="en-US"/>
    </w:rPr>
  </w:style>
  <w:style w:type="paragraph" w:styleId="Titre6">
    <w:name w:val="heading 6"/>
    <w:basedOn w:val="Titre5"/>
    <w:next w:val="Normal"/>
    <w:link w:val="Titre6Car"/>
    <w:qFormat/>
    <w:rsid w:val="00216D9D"/>
    <w:pPr>
      <w:numPr>
        <w:ilvl w:val="5"/>
      </w:numPr>
      <w:outlineLvl w:val="5"/>
    </w:pPr>
    <w:rPr>
      <w:b w:val="0"/>
      <w:i w:val="0"/>
    </w:rPr>
  </w:style>
  <w:style w:type="paragraph" w:styleId="Titre7">
    <w:name w:val="heading 7"/>
    <w:basedOn w:val="Normal"/>
    <w:next w:val="Normal"/>
    <w:link w:val="Titre7Car"/>
    <w:qFormat/>
    <w:rsid w:val="00216D9D"/>
    <w:pPr>
      <w:numPr>
        <w:ilvl w:val="6"/>
        <w:numId w:val="30"/>
      </w:numPr>
      <w:spacing w:before="240" w:after="120"/>
      <w:outlineLvl w:val="6"/>
    </w:pPr>
    <w:rPr>
      <w:rFonts w:ascii="Arial" w:hAnsi="Arial"/>
      <w:i/>
      <w:lang w:eastAsia="en-US"/>
    </w:rPr>
  </w:style>
  <w:style w:type="paragraph" w:styleId="Titre8">
    <w:name w:val="heading 8"/>
    <w:basedOn w:val="Normal"/>
    <w:next w:val="Normal"/>
    <w:link w:val="Titre8Car"/>
    <w:qFormat/>
    <w:rsid w:val="00216D9D"/>
    <w:pPr>
      <w:numPr>
        <w:ilvl w:val="7"/>
        <w:numId w:val="30"/>
      </w:numPr>
      <w:spacing w:before="240" w:after="120"/>
      <w:outlineLvl w:val="7"/>
    </w:pPr>
    <w:rPr>
      <w:rFonts w:ascii="Arial" w:hAnsi="Arial"/>
      <w:sz w:val="20"/>
      <w:lang w:eastAsia="en-US"/>
    </w:rPr>
  </w:style>
  <w:style w:type="paragraph" w:styleId="Titre9">
    <w:name w:val="heading 9"/>
    <w:basedOn w:val="Normal"/>
    <w:next w:val="Normal"/>
    <w:link w:val="Titre9Car"/>
    <w:qFormat/>
    <w:rsid w:val="00216D9D"/>
    <w:pPr>
      <w:numPr>
        <w:ilvl w:val="8"/>
        <w:numId w:val="30"/>
      </w:numPr>
      <w:spacing w:before="240" w:after="120"/>
      <w:outlineLvl w:val="8"/>
    </w:pPr>
    <w:rPr>
      <w:rFonts w:ascii="Arial" w:hAnsi="Arial"/>
      <w:i/>
      <w:sz w:val="20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Retraitnormal">
    <w:name w:val="Normal Indent"/>
    <w:basedOn w:val="Normal"/>
    <w:rsid w:val="007A1B9C"/>
    <w:pPr>
      <w:ind w:left="567" w:hanging="567"/>
    </w:pPr>
  </w:style>
  <w:style w:type="paragraph" w:styleId="En-tte">
    <w:name w:val="header"/>
    <w:basedOn w:val="Normal"/>
    <w:rsid w:val="003160B4"/>
    <w:pPr>
      <w:tabs>
        <w:tab w:val="right" w:pos="9639"/>
      </w:tabs>
    </w:pPr>
    <w:rPr>
      <w:i/>
      <w:sz w:val="18"/>
    </w:rPr>
  </w:style>
  <w:style w:type="paragraph" w:styleId="Pieddepage">
    <w:name w:val="footer"/>
    <w:basedOn w:val="Normal"/>
    <w:link w:val="PieddepageCar"/>
    <w:uiPriority w:val="99"/>
    <w:rsid w:val="00C4273E"/>
    <w:pPr>
      <w:tabs>
        <w:tab w:val="right" w:pos="9639"/>
      </w:tabs>
      <w:spacing w:before="480"/>
      <w:jc w:val="center"/>
    </w:pPr>
    <w:rPr>
      <w:noProof/>
    </w:rPr>
  </w:style>
  <w:style w:type="paragraph" w:styleId="TM1">
    <w:name w:val="toc 1"/>
    <w:basedOn w:val="Normal"/>
    <w:next w:val="Normal"/>
    <w:autoRedefine/>
    <w:uiPriority w:val="39"/>
    <w:rsid w:val="00767D7C"/>
    <w:pPr>
      <w:tabs>
        <w:tab w:val="left" w:pos="440"/>
        <w:tab w:val="right" w:pos="9060"/>
      </w:tabs>
      <w:ind w:left="426" w:hanging="426"/>
      <w:jc w:val="left"/>
    </w:pPr>
    <w:rPr>
      <w:noProof/>
    </w:rPr>
  </w:style>
  <w:style w:type="paragraph" w:styleId="TM2">
    <w:name w:val="toc 2"/>
    <w:basedOn w:val="Normal"/>
    <w:next w:val="Normal"/>
    <w:link w:val="TM2Car"/>
    <w:uiPriority w:val="39"/>
    <w:rsid w:val="00767D7C"/>
    <w:pPr>
      <w:tabs>
        <w:tab w:val="left" w:pos="851"/>
        <w:tab w:val="right" w:pos="9060"/>
      </w:tabs>
      <w:spacing w:after="120"/>
      <w:ind w:left="851" w:hanging="567"/>
      <w:jc w:val="left"/>
    </w:pPr>
    <w:rPr>
      <w:rFonts w:cstheme="minorHAnsi"/>
      <w:noProof/>
    </w:rPr>
  </w:style>
  <w:style w:type="paragraph" w:styleId="TM3">
    <w:name w:val="toc 3"/>
    <w:basedOn w:val="Normal"/>
    <w:next w:val="Normal"/>
    <w:uiPriority w:val="39"/>
    <w:rsid w:val="00767D7C"/>
    <w:pPr>
      <w:tabs>
        <w:tab w:val="left" w:pos="851"/>
        <w:tab w:val="right" w:pos="9060"/>
      </w:tabs>
      <w:spacing w:after="120"/>
      <w:ind w:left="851" w:hanging="567"/>
      <w:jc w:val="left"/>
    </w:pPr>
    <w:rPr>
      <w:rFonts w:cstheme="minorHAnsi"/>
      <w:bCs w:val="0"/>
      <w:noProof/>
    </w:rPr>
  </w:style>
  <w:style w:type="paragraph" w:styleId="TM4">
    <w:name w:val="toc 4"/>
    <w:basedOn w:val="Normal"/>
    <w:next w:val="Normal"/>
    <w:rsid w:val="00216D9D"/>
    <w:pPr>
      <w:spacing w:after="0"/>
      <w:ind w:left="440"/>
      <w:jc w:val="left"/>
    </w:pPr>
    <w:rPr>
      <w:rFonts w:asciiTheme="minorHAnsi" w:hAnsiTheme="minorHAnsi" w:cstheme="minorHAnsi"/>
      <w:bCs w:val="0"/>
      <w:sz w:val="20"/>
      <w:szCs w:val="20"/>
    </w:rPr>
  </w:style>
  <w:style w:type="paragraph" w:styleId="TM5">
    <w:name w:val="toc 5"/>
    <w:basedOn w:val="Normal"/>
    <w:next w:val="Normal"/>
    <w:rsid w:val="00216D9D"/>
    <w:pPr>
      <w:spacing w:after="0"/>
      <w:ind w:left="660"/>
      <w:jc w:val="left"/>
    </w:pPr>
    <w:rPr>
      <w:rFonts w:asciiTheme="minorHAnsi" w:hAnsiTheme="minorHAnsi" w:cstheme="minorHAnsi"/>
      <w:bCs w:val="0"/>
      <w:sz w:val="20"/>
      <w:szCs w:val="20"/>
    </w:rPr>
  </w:style>
  <w:style w:type="paragraph" w:styleId="TM6">
    <w:name w:val="toc 6"/>
    <w:basedOn w:val="Normal"/>
    <w:next w:val="Normal"/>
    <w:rsid w:val="00216D9D"/>
    <w:pPr>
      <w:spacing w:after="0"/>
      <w:ind w:left="880"/>
      <w:jc w:val="left"/>
    </w:pPr>
    <w:rPr>
      <w:rFonts w:asciiTheme="minorHAnsi" w:hAnsiTheme="minorHAnsi" w:cstheme="minorHAnsi"/>
      <w:bCs w:val="0"/>
      <w:sz w:val="20"/>
      <w:szCs w:val="20"/>
    </w:rPr>
  </w:style>
  <w:style w:type="paragraph" w:styleId="TM7">
    <w:name w:val="toc 7"/>
    <w:basedOn w:val="Normal"/>
    <w:next w:val="Normal"/>
    <w:rsid w:val="00216D9D"/>
    <w:pPr>
      <w:spacing w:after="0"/>
      <w:ind w:left="1100"/>
      <w:jc w:val="left"/>
    </w:pPr>
    <w:rPr>
      <w:rFonts w:asciiTheme="minorHAnsi" w:hAnsiTheme="minorHAnsi" w:cstheme="minorHAnsi"/>
      <w:bCs w:val="0"/>
      <w:sz w:val="20"/>
      <w:szCs w:val="20"/>
    </w:rPr>
  </w:style>
  <w:style w:type="paragraph" w:styleId="TM8">
    <w:name w:val="toc 8"/>
    <w:basedOn w:val="Normal"/>
    <w:next w:val="Normal"/>
    <w:rsid w:val="00216D9D"/>
    <w:pPr>
      <w:spacing w:after="0"/>
      <w:ind w:left="1320"/>
      <w:jc w:val="left"/>
    </w:pPr>
    <w:rPr>
      <w:rFonts w:asciiTheme="minorHAnsi" w:hAnsiTheme="minorHAnsi" w:cstheme="minorHAnsi"/>
      <w:bCs w:val="0"/>
      <w:sz w:val="20"/>
      <w:szCs w:val="20"/>
    </w:rPr>
  </w:style>
  <w:style w:type="paragraph" w:styleId="TM9">
    <w:name w:val="toc 9"/>
    <w:basedOn w:val="Normal"/>
    <w:next w:val="Normal"/>
    <w:rsid w:val="00216D9D"/>
    <w:pPr>
      <w:spacing w:after="0"/>
      <w:ind w:left="1540"/>
      <w:jc w:val="left"/>
    </w:pPr>
    <w:rPr>
      <w:rFonts w:asciiTheme="minorHAnsi" w:hAnsiTheme="minorHAnsi" w:cstheme="minorHAnsi"/>
      <w:bCs w:val="0"/>
      <w:sz w:val="20"/>
      <w:szCs w:val="20"/>
    </w:rPr>
  </w:style>
  <w:style w:type="character" w:styleId="Numrodepage">
    <w:name w:val="page number"/>
    <w:basedOn w:val="Policepardfaut"/>
    <w:uiPriority w:val="99"/>
    <w:rsid w:val="007A1B9C"/>
  </w:style>
  <w:style w:type="paragraph" w:styleId="Bibliographie">
    <w:name w:val="Bibliography"/>
    <w:basedOn w:val="Normal"/>
    <w:next w:val="Normal"/>
    <w:uiPriority w:val="37"/>
    <w:unhideWhenUsed/>
    <w:rsid w:val="00BB68BC"/>
    <w:pPr>
      <w:numPr>
        <w:numId w:val="20"/>
      </w:numPr>
      <w:spacing w:after="120"/>
      <w:ind w:left="1134" w:hanging="992"/>
    </w:pPr>
    <w:rPr>
      <w:rFonts w:eastAsia="TTFF4BA608t00"/>
    </w:rPr>
  </w:style>
  <w:style w:type="paragraph" w:styleId="Explorateurdedocuments">
    <w:name w:val="Document Map"/>
    <w:basedOn w:val="Normal"/>
    <w:semiHidden/>
    <w:rsid w:val="007A1B9C"/>
    <w:pPr>
      <w:shd w:val="clear" w:color="auto" w:fill="000080"/>
    </w:pPr>
    <w:rPr>
      <w:rFonts w:ascii="Tahoma" w:hAnsi="Tahoma"/>
    </w:rPr>
  </w:style>
  <w:style w:type="paragraph" w:styleId="Lgende">
    <w:name w:val="caption"/>
    <w:basedOn w:val="Normal"/>
    <w:next w:val="Normal"/>
    <w:qFormat/>
    <w:rsid w:val="007A1B9C"/>
    <w:pPr>
      <w:spacing w:before="60"/>
      <w:ind w:left="1134" w:hanging="1134"/>
      <w:jc w:val="center"/>
    </w:pPr>
    <w:rPr>
      <w:iCs/>
    </w:rPr>
  </w:style>
  <w:style w:type="paragraph" w:styleId="Index7">
    <w:name w:val="index 7"/>
    <w:basedOn w:val="Normal"/>
    <w:next w:val="Normal"/>
    <w:autoRedefine/>
    <w:semiHidden/>
    <w:rsid w:val="007A1B9C"/>
    <w:pPr>
      <w:tabs>
        <w:tab w:val="left" w:pos="1134"/>
      </w:tabs>
      <w:ind w:left="2160"/>
    </w:pPr>
    <w:rPr>
      <w:rFonts w:ascii="Univers" w:hAnsi="Univers"/>
      <w:sz w:val="28"/>
    </w:rPr>
  </w:style>
  <w:style w:type="paragraph" w:styleId="Index6">
    <w:name w:val="index 6"/>
    <w:basedOn w:val="Normal"/>
    <w:next w:val="Normal"/>
    <w:autoRedefine/>
    <w:semiHidden/>
    <w:rsid w:val="007A1B9C"/>
    <w:pPr>
      <w:tabs>
        <w:tab w:val="left" w:pos="1134"/>
      </w:tabs>
      <w:ind w:left="1800"/>
    </w:pPr>
    <w:rPr>
      <w:rFonts w:ascii="Univers" w:hAnsi="Univers"/>
      <w:sz w:val="28"/>
    </w:rPr>
  </w:style>
  <w:style w:type="paragraph" w:styleId="Index5">
    <w:name w:val="index 5"/>
    <w:basedOn w:val="Normal"/>
    <w:next w:val="Normal"/>
    <w:autoRedefine/>
    <w:semiHidden/>
    <w:rsid w:val="007A1B9C"/>
    <w:pPr>
      <w:tabs>
        <w:tab w:val="left" w:pos="1134"/>
      </w:tabs>
      <w:ind w:left="1440"/>
    </w:pPr>
    <w:rPr>
      <w:rFonts w:ascii="Univers" w:hAnsi="Univers"/>
      <w:sz w:val="28"/>
    </w:rPr>
  </w:style>
  <w:style w:type="paragraph" w:styleId="Index4">
    <w:name w:val="index 4"/>
    <w:basedOn w:val="Normal"/>
    <w:next w:val="Normal"/>
    <w:autoRedefine/>
    <w:semiHidden/>
    <w:rsid w:val="007A1B9C"/>
    <w:pPr>
      <w:tabs>
        <w:tab w:val="left" w:pos="1134"/>
      </w:tabs>
      <w:ind w:left="1080"/>
    </w:pPr>
    <w:rPr>
      <w:rFonts w:ascii="Univers" w:hAnsi="Univers"/>
      <w:sz w:val="28"/>
    </w:rPr>
  </w:style>
  <w:style w:type="paragraph" w:styleId="Index3">
    <w:name w:val="index 3"/>
    <w:basedOn w:val="Normal"/>
    <w:next w:val="Normal"/>
    <w:autoRedefine/>
    <w:semiHidden/>
    <w:rsid w:val="007A1B9C"/>
    <w:pPr>
      <w:tabs>
        <w:tab w:val="left" w:pos="1134"/>
      </w:tabs>
      <w:ind w:left="720"/>
    </w:pPr>
    <w:rPr>
      <w:rFonts w:ascii="Univers" w:hAnsi="Univers"/>
      <w:sz w:val="28"/>
    </w:rPr>
  </w:style>
  <w:style w:type="paragraph" w:styleId="Index2">
    <w:name w:val="index 2"/>
    <w:basedOn w:val="Normal"/>
    <w:next w:val="Normal"/>
    <w:autoRedefine/>
    <w:semiHidden/>
    <w:rsid w:val="007A1B9C"/>
    <w:pPr>
      <w:tabs>
        <w:tab w:val="left" w:pos="1134"/>
      </w:tabs>
      <w:ind w:left="360"/>
    </w:pPr>
    <w:rPr>
      <w:rFonts w:ascii="Univers" w:hAnsi="Univers"/>
      <w:sz w:val="28"/>
    </w:rPr>
  </w:style>
  <w:style w:type="paragraph" w:styleId="Index1">
    <w:name w:val="index 1"/>
    <w:basedOn w:val="Normal"/>
    <w:next w:val="Normal"/>
    <w:autoRedefine/>
    <w:semiHidden/>
    <w:rsid w:val="007A1B9C"/>
    <w:pPr>
      <w:tabs>
        <w:tab w:val="left" w:pos="1134"/>
      </w:tabs>
    </w:pPr>
    <w:rPr>
      <w:rFonts w:ascii="Univers" w:hAnsi="Univers"/>
      <w:sz w:val="28"/>
    </w:rPr>
  </w:style>
  <w:style w:type="character" w:styleId="Numrodeligne">
    <w:name w:val="line number"/>
    <w:basedOn w:val="Policepardfaut"/>
    <w:rsid w:val="007A1B9C"/>
  </w:style>
  <w:style w:type="paragraph" w:styleId="Titreindex">
    <w:name w:val="index heading"/>
    <w:basedOn w:val="Normal"/>
    <w:next w:val="Index1"/>
    <w:semiHidden/>
    <w:rsid w:val="007A1B9C"/>
    <w:pPr>
      <w:tabs>
        <w:tab w:val="left" w:pos="1134"/>
      </w:tabs>
    </w:pPr>
    <w:rPr>
      <w:rFonts w:ascii="Univers" w:hAnsi="Univers"/>
      <w:sz w:val="28"/>
    </w:rPr>
  </w:style>
  <w:style w:type="character" w:styleId="Appelnotedebasdep">
    <w:name w:val="footnote reference"/>
    <w:basedOn w:val="Policepardfaut"/>
    <w:uiPriority w:val="99"/>
    <w:rsid w:val="007A1B9C"/>
    <w:rPr>
      <w:rFonts w:ascii="Times New Roman" w:hAnsi="Times New Roman"/>
      <w:dstrike w:val="0"/>
      <w:position w:val="0"/>
      <w:sz w:val="24"/>
      <w:vertAlign w:val="superscript"/>
    </w:rPr>
  </w:style>
  <w:style w:type="paragraph" w:styleId="Notedebasdepage">
    <w:name w:val="footnote text"/>
    <w:aliases w:val="Car Car Car,Car Car Car Car Car Car,Car Car Car Car Car"/>
    <w:basedOn w:val="Normal"/>
    <w:link w:val="NotedebasdepageCar"/>
    <w:qFormat/>
    <w:rsid w:val="0043551D"/>
    <w:pPr>
      <w:tabs>
        <w:tab w:val="left" w:pos="1134"/>
      </w:tabs>
    </w:pPr>
    <w:rPr>
      <w:sz w:val="20"/>
    </w:rPr>
  </w:style>
  <w:style w:type="paragraph" w:customStyle="1" w:styleId="indent">
    <w:name w:val="indent"/>
    <w:basedOn w:val="Retraitnormal"/>
    <w:next w:val="Normal"/>
    <w:rsid w:val="007A1B9C"/>
    <w:pPr>
      <w:tabs>
        <w:tab w:val="left" w:pos="1702"/>
        <w:tab w:val="left" w:pos="3544"/>
        <w:tab w:val="left" w:pos="5387"/>
      </w:tabs>
      <w:spacing w:line="480" w:lineRule="atLeast"/>
      <w:ind w:left="1702" w:hanging="1700"/>
    </w:pPr>
    <w:rPr>
      <w:rFonts w:ascii="Univers" w:hAnsi="Univers"/>
      <w:sz w:val="28"/>
    </w:rPr>
  </w:style>
  <w:style w:type="paragraph" w:styleId="Listepuces">
    <w:name w:val="List Bullet"/>
    <w:basedOn w:val="Normal"/>
    <w:autoRedefine/>
    <w:rsid w:val="007A1B9C"/>
    <w:pPr>
      <w:numPr>
        <w:numId w:val="1"/>
      </w:numPr>
    </w:pPr>
  </w:style>
  <w:style w:type="character" w:styleId="Marquedecommentaire">
    <w:name w:val="annotation reference"/>
    <w:basedOn w:val="Policepardfaut"/>
    <w:semiHidden/>
    <w:rsid w:val="007A1B9C"/>
    <w:rPr>
      <w:sz w:val="16"/>
    </w:rPr>
  </w:style>
  <w:style w:type="paragraph" w:styleId="Commentaire">
    <w:name w:val="annotation text"/>
    <w:basedOn w:val="Normal"/>
    <w:link w:val="CommentaireCar"/>
    <w:semiHidden/>
    <w:rsid w:val="007A1B9C"/>
    <w:pPr>
      <w:tabs>
        <w:tab w:val="left" w:pos="1134"/>
      </w:tabs>
    </w:pPr>
    <w:rPr>
      <w:rFonts w:ascii="Helvetica" w:hAnsi="Helvetica"/>
      <w:sz w:val="20"/>
    </w:rPr>
  </w:style>
  <w:style w:type="paragraph" w:customStyle="1" w:styleId="Equation">
    <w:name w:val="Equation"/>
    <w:basedOn w:val="Normal"/>
    <w:rsid w:val="007A1B9C"/>
    <w:pPr>
      <w:tabs>
        <w:tab w:val="center" w:pos="4820"/>
        <w:tab w:val="right" w:pos="9639"/>
      </w:tabs>
    </w:pPr>
  </w:style>
  <w:style w:type="paragraph" w:customStyle="1" w:styleId="zelle">
    <w:name w:val="zelle"/>
    <w:basedOn w:val="Normal"/>
    <w:rsid w:val="007A1B9C"/>
    <w:pPr>
      <w:spacing w:line="480" w:lineRule="atLeast"/>
    </w:pPr>
    <w:rPr>
      <w:rFonts w:ascii="Helvetica" w:hAnsi="Helvetica"/>
    </w:rPr>
  </w:style>
  <w:style w:type="character" w:customStyle="1" w:styleId="MTEquationSection">
    <w:name w:val="MTEquationSection"/>
    <w:basedOn w:val="Policepardfaut"/>
    <w:rsid w:val="007A1B9C"/>
    <w:rPr>
      <w:vanish/>
      <w:color w:val="FF0000"/>
    </w:rPr>
  </w:style>
  <w:style w:type="paragraph" w:styleId="Corpsdetexte2">
    <w:name w:val="Body Text 2"/>
    <w:basedOn w:val="Normal"/>
    <w:rsid w:val="007A1B9C"/>
    <w:rPr>
      <w:rFonts w:ascii="Arial" w:hAnsi="Arial"/>
    </w:rPr>
  </w:style>
  <w:style w:type="paragraph" w:styleId="Corpsdetexte3">
    <w:name w:val="Body Text 3"/>
    <w:basedOn w:val="Normal"/>
    <w:rsid w:val="007A1B9C"/>
    <w:rPr>
      <w:rFonts w:ascii="Arial" w:hAnsi="Arial"/>
    </w:rPr>
  </w:style>
  <w:style w:type="paragraph" w:styleId="Corpsdetexte">
    <w:name w:val="Body Text"/>
    <w:basedOn w:val="Normal"/>
    <w:link w:val="CorpsdetexteCar"/>
    <w:rsid w:val="007A1B9C"/>
    <w:rPr>
      <w:b/>
      <w:sz w:val="52"/>
    </w:rPr>
  </w:style>
  <w:style w:type="paragraph" w:customStyle="1" w:styleId="Question">
    <w:name w:val="Question"/>
    <w:basedOn w:val="Normal"/>
    <w:rsid w:val="007A1B9C"/>
    <w:pPr>
      <w:numPr>
        <w:numId w:val="2"/>
      </w:numPr>
    </w:pPr>
  </w:style>
  <w:style w:type="paragraph" w:customStyle="1" w:styleId="MTDisplayEquation">
    <w:name w:val="MTDisplayEquation"/>
    <w:basedOn w:val="Normal"/>
    <w:next w:val="Normal"/>
    <w:rsid w:val="007A1B9C"/>
    <w:pPr>
      <w:tabs>
        <w:tab w:val="center" w:pos="4820"/>
        <w:tab w:val="right" w:pos="9640"/>
      </w:tabs>
    </w:pPr>
  </w:style>
  <w:style w:type="character" w:styleId="Lienhypertexte">
    <w:name w:val="Hyperlink"/>
    <w:basedOn w:val="Policepardfaut"/>
    <w:uiPriority w:val="99"/>
    <w:rsid w:val="007A1B9C"/>
    <w:rPr>
      <w:color w:val="0000FF"/>
      <w:u w:val="single"/>
    </w:rPr>
  </w:style>
  <w:style w:type="paragraph" w:customStyle="1" w:styleId="Figure">
    <w:name w:val="Figure"/>
    <w:basedOn w:val="Normal"/>
    <w:next w:val="Normal"/>
    <w:qFormat/>
    <w:rsid w:val="007A1B9C"/>
    <w:pPr>
      <w:jc w:val="center"/>
    </w:pPr>
  </w:style>
  <w:style w:type="table" w:styleId="Grilledutableau">
    <w:name w:val="Table Grid"/>
    <w:basedOn w:val="TableauNormal"/>
    <w:rsid w:val="00D42C44"/>
    <w:pPr>
      <w:spacing w:after="24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singleline">
    <w:name w:val="Normal (single line)"/>
    <w:basedOn w:val="Normal"/>
    <w:rsid w:val="00DE4C06"/>
  </w:style>
  <w:style w:type="paragraph" w:customStyle="1" w:styleId="figures">
    <w:name w:val="figures"/>
    <w:basedOn w:val="Normal"/>
    <w:next w:val="Normal"/>
    <w:rsid w:val="0056622C"/>
    <w:pPr>
      <w:keepNext/>
      <w:jc w:val="center"/>
    </w:pPr>
  </w:style>
  <w:style w:type="paragraph" w:styleId="Textedebulles">
    <w:name w:val="Balloon Text"/>
    <w:basedOn w:val="Normal"/>
    <w:semiHidden/>
    <w:rsid w:val="00610471"/>
    <w:rPr>
      <w:rFonts w:ascii="Tahoma" w:hAnsi="Tahoma" w:cs="Tahoma"/>
      <w:sz w:val="16"/>
      <w:szCs w:val="16"/>
    </w:rPr>
  </w:style>
  <w:style w:type="character" w:customStyle="1" w:styleId="PieddepageCar">
    <w:name w:val="Pied de page Car"/>
    <w:basedOn w:val="Policepardfaut"/>
    <w:link w:val="Pieddepage"/>
    <w:uiPriority w:val="99"/>
    <w:rsid w:val="00C4273E"/>
    <w:rPr>
      <w:rFonts w:ascii="Verdana" w:hAnsi="Verdana"/>
      <w:noProof/>
      <w:sz w:val="24"/>
      <w:lang w:val="fr-FR" w:eastAsia="fr-FR"/>
    </w:rPr>
  </w:style>
  <w:style w:type="character" w:styleId="Textedelespacerserv">
    <w:name w:val="Placeholder Text"/>
    <w:basedOn w:val="Policepardfaut"/>
    <w:uiPriority w:val="99"/>
    <w:semiHidden/>
    <w:rsid w:val="00C431A2"/>
    <w:rPr>
      <w:color w:val="808080"/>
    </w:rPr>
  </w:style>
  <w:style w:type="character" w:customStyle="1" w:styleId="Arial10ptgrasCar">
    <w:name w:val="Arial 10 pt gras Car"/>
    <w:basedOn w:val="Policepardfaut"/>
    <w:link w:val="Arial10ptgras"/>
    <w:rsid w:val="007346FD"/>
    <w:rPr>
      <w:rFonts w:ascii="Arial" w:hAnsi="Arial"/>
      <w:b/>
      <w:bCs/>
      <w:lang w:val="fr-FR" w:eastAsia="en-US"/>
    </w:rPr>
  </w:style>
  <w:style w:type="paragraph" w:customStyle="1" w:styleId="Arial10ptgras">
    <w:name w:val="Arial 10 pt gras"/>
    <w:basedOn w:val="Normal"/>
    <w:link w:val="Arial10ptgrasCar"/>
    <w:rsid w:val="007346FD"/>
    <w:pPr>
      <w:jc w:val="left"/>
    </w:pPr>
    <w:rPr>
      <w:rFonts w:ascii="Arial" w:hAnsi="Arial"/>
      <w:b/>
      <w:bCs w:val="0"/>
      <w:sz w:val="20"/>
    </w:rPr>
  </w:style>
  <w:style w:type="paragraph" w:customStyle="1" w:styleId="Arial10pt">
    <w:name w:val="Arial 10pt"/>
    <w:basedOn w:val="Normal"/>
    <w:link w:val="Arial10ptCar"/>
    <w:rsid w:val="007346FD"/>
    <w:pPr>
      <w:jc w:val="left"/>
    </w:pPr>
    <w:rPr>
      <w:rFonts w:ascii="Arial" w:hAnsi="Arial"/>
      <w:sz w:val="20"/>
      <w:szCs w:val="24"/>
    </w:rPr>
  </w:style>
  <w:style w:type="character" w:customStyle="1" w:styleId="Arial10ptCar">
    <w:name w:val="Arial 10pt Car"/>
    <w:basedOn w:val="Policepardfaut"/>
    <w:link w:val="Arial10pt"/>
    <w:rsid w:val="007346FD"/>
    <w:rPr>
      <w:rFonts w:ascii="Arial" w:hAnsi="Arial"/>
      <w:szCs w:val="24"/>
      <w:lang w:val="fr-FR" w:eastAsia="en-US"/>
    </w:rPr>
  </w:style>
  <w:style w:type="paragraph" w:styleId="Paragraphedeliste">
    <w:name w:val="List Paragraph"/>
    <w:basedOn w:val="Normal"/>
    <w:uiPriority w:val="34"/>
    <w:qFormat/>
    <w:rsid w:val="004546FE"/>
    <w:pPr>
      <w:ind w:left="720"/>
      <w:contextualSpacing/>
    </w:pPr>
  </w:style>
  <w:style w:type="paragraph" w:styleId="Titre">
    <w:name w:val="Title"/>
    <w:basedOn w:val="Normal"/>
    <w:link w:val="TitreCar"/>
    <w:qFormat/>
    <w:rsid w:val="00B81C27"/>
    <w:pPr>
      <w:pageBreakBefore/>
      <w:spacing w:after="720"/>
      <w:jc w:val="right"/>
      <w:outlineLvl w:val="0"/>
    </w:pPr>
    <w:rPr>
      <w:rFonts w:cs="Arial"/>
      <w:bCs w:val="0"/>
      <w:color w:val="4F81BD" w:themeColor="accent1"/>
      <w:kern w:val="28"/>
      <w:sz w:val="36"/>
      <w:szCs w:val="36"/>
      <w:lang w:eastAsia="en-US"/>
    </w:rPr>
  </w:style>
  <w:style w:type="character" w:customStyle="1" w:styleId="TitreCar">
    <w:name w:val="Titre Car"/>
    <w:basedOn w:val="Policepardfaut"/>
    <w:link w:val="Titre"/>
    <w:rsid w:val="00B81C27"/>
    <w:rPr>
      <w:rFonts w:ascii="Arial Narrow" w:hAnsi="Arial Narrow" w:cs="Arial"/>
      <w:color w:val="4F81BD" w:themeColor="accent1"/>
      <w:kern w:val="28"/>
      <w:sz w:val="36"/>
      <w:szCs w:val="36"/>
      <w:lang w:val="en-US" w:eastAsia="en-US"/>
    </w:rPr>
  </w:style>
  <w:style w:type="paragraph" w:styleId="Sous-titre">
    <w:name w:val="Subtitle"/>
    <w:basedOn w:val="Normal"/>
    <w:next w:val="Normal"/>
    <w:link w:val="Sous-titreCar"/>
    <w:rsid w:val="00EB127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ous-titreCar">
    <w:name w:val="Sous-titre Car"/>
    <w:basedOn w:val="Policepardfaut"/>
    <w:link w:val="Sous-titre"/>
    <w:rsid w:val="00EB127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fr-FR" w:eastAsia="fr-FR"/>
    </w:rPr>
  </w:style>
  <w:style w:type="paragraph" w:customStyle="1" w:styleId="NormalSmallCar">
    <w:name w:val="NormalSmall Car"/>
    <w:basedOn w:val="Normal"/>
    <w:autoRedefine/>
    <w:rsid w:val="00714992"/>
    <w:pPr>
      <w:widowControl w:val="0"/>
      <w:jc w:val="left"/>
    </w:pPr>
    <w:rPr>
      <w:rFonts w:cs="Arial"/>
      <w:bCs w:val="0"/>
      <w:sz w:val="18"/>
      <w:szCs w:val="18"/>
    </w:rPr>
  </w:style>
  <w:style w:type="character" w:customStyle="1" w:styleId="NotedebasdepageCar">
    <w:name w:val="Note de bas de page Car"/>
    <w:aliases w:val="Car Car Car Car,Car Car Car Car Car Car Car,Car Car Car Car Car Car1"/>
    <w:basedOn w:val="Policepardfaut"/>
    <w:link w:val="Notedebasdepage"/>
    <w:locked/>
    <w:rsid w:val="0043551D"/>
    <w:rPr>
      <w:rFonts w:ascii="Verdana" w:hAnsi="Verdana"/>
      <w:lang w:val="fr-FR" w:eastAsia="fr-FR"/>
    </w:rPr>
  </w:style>
  <w:style w:type="paragraph" w:customStyle="1" w:styleId="Style24">
    <w:name w:val="Style24"/>
    <w:basedOn w:val="TM1"/>
    <w:link w:val="Style24Car"/>
    <w:autoRedefine/>
    <w:qFormat/>
    <w:rsid w:val="00291287"/>
    <w:pPr>
      <w:tabs>
        <w:tab w:val="left" w:pos="720"/>
        <w:tab w:val="right" w:leader="dot" w:pos="9000"/>
      </w:tabs>
    </w:pPr>
    <w:rPr>
      <w:b/>
      <w:color w:val="245EA4"/>
    </w:rPr>
  </w:style>
  <w:style w:type="paragraph" w:customStyle="1" w:styleId="Style25">
    <w:name w:val="Style25"/>
    <w:basedOn w:val="Style24"/>
    <w:link w:val="Style25Car"/>
    <w:autoRedefine/>
    <w:qFormat/>
    <w:rsid w:val="00162A2E"/>
    <w:pPr>
      <w:keepNext/>
    </w:pPr>
    <w:rPr>
      <w:rFonts w:asciiTheme="minorHAnsi" w:hAnsiTheme="minorHAnsi" w:cstheme="minorHAnsi"/>
      <w:i/>
    </w:rPr>
  </w:style>
  <w:style w:type="character" w:customStyle="1" w:styleId="Style24Car">
    <w:name w:val="Style24 Car"/>
    <w:basedOn w:val="Policepardfaut"/>
    <w:link w:val="Style24"/>
    <w:rsid w:val="00291287"/>
    <w:rPr>
      <w:rFonts w:ascii="Arial Narrow" w:hAnsi="Arial Narrow" w:cs="ConduitITC-Light"/>
      <w:b/>
      <w:color w:val="245EA4"/>
      <w:sz w:val="22"/>
      <w:szCs w:val="22"/>
      <w:lang w:eastAsia="fr-FR"/>
    </w:rPr>
  </w:style>
  <w:style w:type="character" w:customStyle="1" w:styleId="Style25Car">
    <w:name w:val="Style25 Car"/>
    <w:basedOn w:val="Style24Car"/>
    <w:link w:val="Style25"/>
    <w:rsid w:val="00162A2E"/>
    <w:rPr>
      <w:rFonts w:asciiTheme="minorHAnsi" w:hAnsiTheme="minorHAnsi" w:cstheme="minorHAnsi"/>
      <w:b/>
      <w:i/>
      <w:color w:val="245EA4"/>
      <w:sz w:val="22"/>
      <w:szCs w:val="22"/>
      <w:lang w:eastAsia="fr-FR"/>
    </w:rPr>
  </w:style>
  <w:style w:type="character" w:customStyle="1" w:styleId="Titre5Car">
    <w:name w:val="Titre 5 Car"/>
    <w:basedOn w:val="Policepardfaut"/>
    <w:link w:val="Titre5"/>
    <w:locked/>
    <w:rsid w:val="00216D9D"/>
    <w:rPr>
      <w:rFonts w:ascii="Arial" w:hAnsi="Arial" w:cs="ConduitITC-Light"/>
      <w:b/>
      <w:bCs/>
      <w:i/>
      <w:color w:val="000000"/>
      <w:sz w:val="22"/>
      <w:szCs w:val="22"/>
      <w:lang w:val="en-US" w:eastAsia="en-US"/>
    </w:rPr>
  </w:style>
  <w:style w:type="character" w:customStyle="1" w:styleId="Titre4Car">
    <w:name w:val="Titre 4 Car"/>
    <w:basedOn w:val="Policepardfaut"/>
    <w:link w:val="Titre4"/>
    <w:uiPriority w:val="99"/>
    <w:locked/>
    <w:rsid w:val="001D5009"/>
    <w:rPr>
      <w:rFonts w:ascii="Arial Narrow" w:eastAsia="Calibri" w:hAnsi="Arial Narrow" w:cs="Arial"/>
      <w:b/>
      <w:bCs/>
      <w:color w:val="4F81BD" w:themeColor="accent1"/>
      <w:sz w:val="22"/>
      <w:szCs w:val="22"/>
      <w:lang w:val="en-US" w:eastAsia="en-US"/>
    </w:rPr>
  </w:style>
  <w:style w:type="character" w:styleId="lev">
    <w:name w:val="Strong"/>
    <w:basedOn w:val="Policepardfaut"/>
    <w:rsid w:val="00BF5D17"/>
    <w:rPr>
      <w:b/>
      <w:bCs/>
    </w:rPr>
  </w:style>
  <w:style w:type="paragraph" w:styleId="Objetducommentaire">
    <w:name w:val="annotation subject"/>
    <w:basedOn w:val="Commentaire"/>
    <w:next w:val="Commentaire"/>
    <w:link w:val="ObjetducommentaireCar"/>
    <w:rsid w:val="00DC4475"/>
    <w:pPr>
      <w:tabs>
        <w:tab w:val="clear" w:pos="1134"/>
      </w:tabs>
    </w:pPr>
    <w:rPr>
      <w:rFonts w:ascii="Verdana" w:hAnsi="Verdana"/>
      <w:b/>
      <w:bCs w:val="0"/>
    </w:rPr>
  </w:style>
  <w:style w:type="character" w:customStyle="1" w:styleId="CommentaireCar">
    <w:name w:val="Commentaire Car"/>
    <w:basedOn w:val="Policepardfaut"/>
    <w:link w:val="Commentaire"/>
    <w:semiHidden/>
    <w:rsid w:val="00DC4475"/>
    <w:rPr>
      <w:rFonts w:ascii="Helvetica" w:hAnsi="Helvetica"/>
      <w:lang w:val="fr-FR" w:eastAsia="fr-FR"/>
    </w:rPr>
  </w:style>
  <w:style w:type="character" w:customStyle="1" w:styleId="ObjetducommentaireCar">
    <w:name w:val="Objet du commentaire Car"/>
    <w:basedOn w:val="CommentaireCar"/>
    <w:link w:val="Objetducommentaire"/>
    <w:rsid w:val="00DC4475"/>
    <w:rPr>
      <w:rFonts w:ascii="Verdana" w:hAnsi="Verdana"/>
      <w:b/>
      <w:bCs/>
      <w:lang w:val="fr-FR" w:eastAsia="fr-FR"/>
    </w:rPr>
  </w:style>
  <w:style w:type="paragraph" w:styleId="Liste">
    <w:name w:val="List"/>
    <w:basedOn w:val="Normal"/>
    <w:rsid w:val="00180ABE"/>
    <w:pPr>
      <w:numPr>
        <w:numId w:val="3"/>
      </w:numPr>
      <w:tabs>
        <w:tab w:val="left" w:pos="851"/>
      </w:tabs>
    </w:pPr>
    <w:rPr>
      <w:rFonts w:eastAsia="Calibri"/>
      <w:bCs w:val="0"/>
      <w:szCs w:val="24"/>
      <w:lang w:eastAsia="fr-CH"/>
    </w:rPr>
  </w:style>
  <w:style w:type="paragraph" w:customStyle="1" w:styleId="Default">
    <w:name w:val="Default"/>
    <w:rsid w:val="006B4CFB"/>
    <w:pPr>
      <w:suppressAutoHyphens/>
      <w:autoSpaceDE w:val="0"/>
      <w:autoSpaceDN w:val="0"/>
      <w:textAlignment w:val="baseline"/>
    </w:pPr>
    <w:rPr>
      <w:rFonts w:ascii="Calibri" w:hAnsi="Calibri" w:cs="Calibri"/>
      <w:color w:val="000000"/>
      <w:sz w:val="24"/>
      <w:szCs w:val="24"/>
      <w:lang w:val="fr-FR" w:eastAsia="fr-FR"/>
    </w:rPr>
  </w:style>
  <w:style w:type="character" w:customStyle="1" w:styleId="Style7Car">
    <w:name w:val="Style7 Car"/>
    <w:basedOn w:val="Policepardfaut"/>
    <w:link w:val="Style7"/>
    <w:uiPriority w:val="99"/>
    <w:locked/>
    <w:rsid w:val="006B4CFB"/>
    <w:rPr>
      <w:rFonts w:ascii="Arial Narrow" w:hAnsi="Arial Narrow"/>
      <w:b/>
      <w:bCs/>
      <w:color w:val="FF99CC"/>
      <w:sz w:val="22"/>
      <w:szCs w:val="22"/>
      <w:lang w:eastAsia="fr-FR"/>
    </w:rPr>
  </w:style>
  <w:style w:type="paragraph" w:customStyle="1" w:styleId="Style3">
    <w:name w:val="Style3"/>
    <w:basedOn w:val="Normal"/>
    <w:link w:val="Style3Car"/>
    <w:uiPriority w:val="99"/>
    <w:rsid w:val="006B4CFB"/>
    <w:rPr>
      <w:b/>
      <w:bCs w:val="0"/>
      <w:color w:val="008000"/>
    </w:rPr>
  </w:style>
  <w:style w:type="character" w:customStyle="1" w:styleId="Style3Car">
    <w:name w:val="Style3 Car"/>
    <w:basedOn w:val="Policepardfaut"/>
    <w:link w:val="Style3"/>
    <w:uiPriority w:val="99"/>
    <w:locked/>
    <w:rsid w:val="006B4CFB"/>
    <w:rPr>
      <w:rFonts w:ascii="Arial Narrow" w:hAnsi="Arial Narrow" w:cs="ConduitITC-Light"/>
      <w:b/>
      <w:bCs/>
      <w:color w:val="008000"/>
      <w:sz w:val="22"/>
      <w:szCs w:val="22"/>
      <w:lang w:eastAsia="fr-FR"/>
    </w:rPr>
  </w:style>
  <w:style w:type="paragraph" w:customStyle="1" w:styleId="Style7">
    <w:name w:val="Style7"/>
    <w:basedOn w:val="Normal"/>
    <w:link w:val="Style7Car"/>
    <w:uiPriority w:val="99"/>
    <w:rsid w:val="006B4CFB"/>
    <w:rPr>
      <w:b/>
      <w:bCs w:val="0"/>
      <w:color w:val="FF99CC"/>
    </w:rPr>
  </w:style>
  <w:style w:type="paragraph" w:customStyle="1" w:styleId="Style5">
    <w:name w:val="Style5"/>
    <w:basedOn w:val="Normal"/>
    <w:uiPriority w:val="99"/>
    <w:rsid w:val="006B4CFB"/>
    <w:rPr>
      <w:b/>
      <w:bCs w:val="0"/>
      <w:iCs/>
    </w:rPr>
  </w:style>
  <w:style w:type="paragraph" w:customStyle="1" w:styleId="Aufzhlung">
    <w:name w:val="Aufzählung"/>
    <w:basedOn w:val="Normal"/>
    <w:rsid w:val="006B4CFB"/>
    <w:pPr>
      <w:numPr>
        <w:numId w:val="4"/>
      </w:numPr>
      <w:spacing w:before="280" w:line="280" w:lineRule="exact"/>
    </w:pPr>
    <w:rPr>
      <w:rFonts w:ascii="Univers 55" w:hAnsi="Univers 55"/>
      <w:lang w:val="de-CH"/>
    </w:rPr>
  </w:style>
  <w:style w:type="character" w:customStyle="1" w:styleId="Titre6Car">
    <w:name w:val="Titre 6 Car"/>
    <w:basedOn w:val="Policepardfaut"/>
    <w:link w:val="Titre6"/>
    <w:locked/>
    <w:rsid w:val="00216D9D"/>
    <w:rPr>
      <w:rFonts w:ascii="Arial" w:hAnsi="Arial" w:cs="ConduitITC-Light"/>
      <w:bCs/>
      <w:color w:val="000000"/>
      <w:sz w:val="22"/>
      <w:szCs w:val="22"/>
      <w:lang w:val="en-US" w:eastAsia="en-US"/>
    </w:rPr>
  </w:style>
  <w:style w:type="character" w:customStyle="1" w:styleId="hps">
    <w:name w:val="hps"/>
    <w:basedOn w:val="Policepardfaut"/>
    <w:rsid w:val="003452D1"/>
  </w:style>
  <w:style w:type="character" w:customStyle="1" w:styleId="atn">
    <w:name w:val="atn"/>
    <w:basedOn w:val="Policepardfaut"/>
    <w:rsid w:val="003452D1"/>
  </w:style>
  <w:style w:type="character" w:customStyle="1" w:styleId="A6">
    <w:name w:val="A6"/>
    <w:uiPriority w:val="99"/>
    <w:rsid w:val="00AB1BE9"/>
    <w:rPr>
      <w:color w:val="211D1E"/>
      <w:sz w:val="21"/>
    </w:rPr>
  </w:style>
  <w:style w:type="paragraph" w:customStyle="1" w:styleId="NormalGras">
    <w:name w:val="Normal Gras"/>
    <w:basedOn w:val="Normal"/>
    <w:uiPriority w:val="99"/>
    <w:rsid w:val="006E4566"/>
    <w:rPr>
      <w:b/>
    </w:rPr>
  </w:style>
  <w:style w:type="paragraph" w:customStyle="1" w:styleId="MasterHES-SOTitle">
    <w:name w:val="Master_HES-SO_Title"/>
    <w:basedOn w:val="Normal"/>
    <w:qFormat/>
    <w:rsid w:val="001D741D"/>
    <w:pPr>
      <w:spacing w:before="120" w:after="120"/>
      <w:jc w:val="center"/>
    </w:pPr>
  </w:style>
  <w:style w:type="paragraph" w:customStyle="1" w:styleId="Heading0">
    <w:name w:val="Heading 0"/>
    <w:basedOn w:val="Normal"/>
    <w:link w:val="Heading0Char"/>
    <w:qFormat/>
    <w:rsid w:val="00545737"/>
    <w:pPr>
      <w:spacing w:before="720" w:after="720"/>
      <w:jc w:val="center"/>
    </w:pPr>
    <w:rPr>
      <w:rFonts w:cstheme="minorHAnsi"/>
      <w:sz w:val="48"/>
      <w:szCs w:val="36"/>
    </w:rPr>
  </w:style>
  <w:style w:type="character" w:customStyle="1" w:styleId="CorpsdetexteCar">
    <w:name w:val="Corps de texte Car"/>
    <w:basedOn w:val="Policepardfaut"/>
    <w:link w:val="Corpsdetexte"/>
    <w:rsid w:val="003D5949"/>
    <w:rPr>
      <w:rFonts w:ascii="Verdana" w:hAnsi="Verdana"/>
      <w:b/>
      <w:sz w:val="52"/>
      <w:lang w:val="fr-FR" w:eastAsia="fr-FR"/>
    </w:rPr>
  </w:style>
  <w:style w:type="paragraph" w:customStyle="1" w:styleId="TOC0">
    <w:name w:val="TOC 0"/>
    <w:basedOn w:val="TM1"/>
    <w:rsid w:val="00E02EC9"/>
  </w:style>
  <w:style w:type="character" w:customStyle="1" w:styleId="Heading0Char">
    <w:name w:val="Heading 0 Char"/>
    <w:basedOn w:val="Policepardfaut"/>
    <w:link w:val="Heading0"/>
    <w:rsid w:val="00545737"/>
    <w:rPr>
      <w:rFonts w:ascii="Verdana" w:hAnsi="Verdana" w:cstheme="minorHAnsi"/>
      <w:sz w:val="48"/>
      <w:szCs w:val="36"/>
      <w:lang w:val="en-US"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E7EB8"/>
    <w:pPr>
      <w:spacing w:before="480" w:after="0"/>
      <w:ind w:left="0"/>
      <w:jc w:val="both"/>
      <w:outlineLvl w:val="9"/>
    </w:pPr>
    <w:rPr>
      <w:rFonts w:asciiTheme="majorHAnsi" w:eastAsiaTheme="majorEastAsia" w:hAnsiTheme="majorHAnsi" w:cstheme="majorBidi"/>
      <w:bCs w:val="0"/>
      <w:color w:val="365F91" w:themeColor="accent1" w:themeShade="BF"/>
      <w:sz w:val="28"/>
      <w:szCs w:val="28"/>
    </w:rPr>
  </w:style>
  <w:style w:type="paragraph" w:customStyle="1" w:styleId="textenormal">
    <w:name w:val="texte_normal"/>
    <w:basedOn w:val="Normal"/>
    <w:rsid w:val="000050FC"/>
    <w:pPr>
      <w:tabs>
        <w:tab w:val="center" w:pos="4536"/>
        <w:tab w:val="right" w:pos="9072"/>
      </w:tabs>
      <w:spacing w:before="240" w:line="360" w:lineRule="auto"/>
      <w:ind w:left="284" w:right="284"/>
    </w:pPr>
    <w:rPr>
      <w:rFonts w:ascii="Frutiger 57Cn" w:hAnsi="Frutiger 57Cn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767D7C"/>
    <w:rPr>
      <w:rFonts w:ascii="Arial Narrow" w:eastAsia="Calibri" w:hAnsi="Arial Narrow" w:cs="ConduitITC-Light"/>
      <w:bCs/>
      <w:color w:val="365F91"/>
      <w:sz w:val="36"/>
      <w:szCs w:val="48"/>
      <w:lang w:val="fr-FR" w:eastAsia="fr-FR"/>
    </w:rPr>
  </w:style>
  <w:style w:type="character" w:customStyle="1" w:styleId="Titre2Car">
    <w:name w:val="Titre 2 Car"/>
    <w:basedOn w:val="Policepardfaut"/>
    <w:link w:val="Titre2"/>
    <w:uiPriority w:val="99"/>
    <w:rsid w:val="009C1B5A"/>
    <w:rPr>
      <w:rFonts w:ascii="Arial Narrow" w:eastAsia="Calibri" w:hAnsi="Arial Narrow" w:cs="ConduitITC-Light"/>
      <w:b/>
      <w:color w:val="4F81BD"/>
      <w:sz w:val="30"/>
      <w:szCs w:val="26"/>
      <w:lang w:val="fr-FR" w:eastAsia="en-US"/>
    </w:rPr>
  </w:style>
  <w:style w:type="character" w:customStyle="1" w:styleId="Titre3Car">
    <w:name w:val="Titre 3 Car"/>
    <w:basedOn w:val="Policepardfaut"/>
    <w:link w:val="Titre3"/>
    <w:uiPriority w:val="99"/>
    <w:rsid w:val="00767D7C"/>
    <w:rPr>
      <w:rFonts w:ascii="Arial Narrow" w:eastAsia="Calibri" w:hAnsi="Arial Narrow" w:cs="ConduitITC-Light"/>
      <w:b/>
      <w:color w:val="4F81BD"/>
      <w:sz w:val="26"/>
      <w:szCs w:val="22"/>
      <w:lang w:val="fr-FR" w:eastAsia="fr-FR"/>
    </w:rPr>
  </w:style>
  <w:style w:type="character" w:customStyle="1" w:styleId="Titre7Car">
    <w:name w:val="Titre 7 Car"/>
    <w:basedOn w:val="Policepardfaut"/>
    <w:link w:val="Titre7"/>
    <w:rsid w:val="00216D9D"/>
    <w:rPr>
      <w:rFonts w:ascii="Arial" w:hAnsi="Arial" w:cs="ConduitITC-Light"/>
      <w:bCs/>
      <w:i/>
      <w:color w:val="000000"/>
      <w:sz w:val="22"/>
      <w:szCs w:val="22"/>
      <w:lang w:val="en-US" w:eastAsia="en-US"/>
    </w:rPr>
  </w:style>
  <w:style w:type="character" w:customStyle="1" w:styleId="Titre8Car">
    <w:name w:val="Titre 8 Car"/>
    <w:basedOn w:val="Policepardfaut"/>
    <w:link w:val="Titre8"/>
    <w:rsid w:val="00216D9D"/>
    <w:rPr>
      <w:rFonts w:ascii="Arial" w:hAnsi="Arial" w:cs="ConduitITC-Light"/>
      <w:bCs/>
      <w:color w:val="000000"/>
      <w:szCs w:val="22"/>
      <w:lang w:val="en-US" w:eastAsia="en-US"/>
    </w:rPr>
  </w:style>
  <w:style w:type="character" w:customStyle="1" w:styleId="Titre9Car">
    <w:name w:val="Titre 9 Car"/>
    <w:basedOn w:val="Policepardfaut"/>
    <w:link w:val="Titre9"/>
    <w:rsid w:val="00216D9D"/>
    <w:rPr>
      <w:rFonts w:ascii="Arial" w:hAnsi="Arial" w:cs="ConduitITC-Light"/>
      <w:bCs/>
      <w:i/>
      <w:color w:val="000000"/>
      <w:szCs w:val="22"/>
      <w:lang w:val="en-US" w:eastAsia="en-US"/>
    </w:rPr>
  </w:style>
  <w:style w:type="paragraph" w:styleId="Textebrut">
    <w:name w:val="Plain Text"/>
    <w:basedOn w:val="Normal"/>
    <w:link w:val="TextebrutCar"/>
    <w:rsid w:val="00C4273E"/>
    <w:rPr>
      <w:rFonts w:ascii="Consolas" w:hAnsi="Consolas" w:cs="Consolas"/>
      <w:sz w:val="21"/>
      <w:szCs w:val="21"/>
    </w:rPr>
  </w:style>
  <w:style w:type="character" w:customStyle="1" w:styleId="TextebrutCar">
    <w:name w:val="Texte brut Car"/>
    <w:basedOn w:val="Policepardfaut"/>
    <w:link w:val="Textebrut"/>
    <w:rsid w:val="00C4273E"/>
    <w:rPr>
      <w:rFonts w:ascii="Consolas" w:hAnsi="Consolas" w:cs="Consolas"/>
      <w:sz w:val="21"/>
      <w:szCs w:val="21"/>
      <w:lang w:val="fr-FR" w:eastAsia="fr-FR"/>
    </w:rPr>
  </w:style>
  <w:style w:type="paragraph" w:customStyle="1" w:styleId="Abbreviation">
    <w:name w:val="Abbreviation"/>
    <w:basedOn w:val="Normal"/>
    <w:qFormat/>
    <w:rsid w:val="00F77615"/>
    <w:pPr>
      <w:spacing w:after="120"/>
    </w:pPr>
  </w:style>
  <w:style w:type="character" w:customStyle="1" w:styleId="mw-headline">
    <w:name w:val="mw-headline"/>
    <w:basedOn w:val="Policepardfaut"/>
    <w:rsid w:val="00AC6296"/>
  </w:style>
  <w:style w:type="paragraph" w:customStyle="1" w:styleId="Heading1notincontent">
    <w:name w:val="Heading 1 (not in content)"/>
    <w:basedOn w:val="Normal"/>
    <w:next w:val="Normal"/>
    <w:rsid w:val="00E15AF1"/>
    <w:pPr>
      <w:spacing w:before="960" w:after="480"/>
      <w:jc w:val="center"/>
    </w:pPr>
    <w:rPr>
      <w:rFonts w:ascii="Arial" w:hAnsi="Arial" w:cs="Arial"/>
      <w:b/>
      <w:sz w:val="52"/>
      <w:szCs w:val="52"/>
    </w:rPr>
  </w:style>
  <w:style w:type="paragraph" w:customStyle="1" w:styleId="Heading1withoutnumbering">
    <w:name w:val="Heading 1 (without numbering)"/>
    <w:basedOn w:val="Normal"/>
    <w:next w:val="Normal"/>
    <w:rsid w:val="00E15AF1"/>
    <w:pPr>
      <w:spacing w:before="960" w:after="480"/>
      <w:jc w:val="center"/>
    </w:pPr>
    <w:rPr>
      <w:rFonts w:ascii="Arial" w:hAnsi="Arial" w:cs="Arial"/>
      <w:b/>
      <w:sz w:val="52"/>
      <w:szCs w:val="52"/>
    </w:rPr>
  </w:style>
  <w:style w:type="paragraph" w:customStyle="1" w:styleId="Heading2withoutnumbering">
    <w:name w:val="Heading 2 (without numbering)"/>
    <w:basedOn w:val="Normal"/>
    <w:next w:val="Normal"/>
    <w:rsid w:val="00B929C5"/>
    <w:pPr>
      <w:spacing w:before="600" w:after="360"/>
    </w:pPr>
    <w:rPr>
      <w:rFonts w:ascii="Arial" w:hAnsi="Arial" w:cs="Arial"/>
      <w:sz w:val="32"/>
      <w:szCs w:val="32"/>
    </w:rPr>
  </w:style>
  <w:style w:type="paragraph" w:customStyle="1" w:styleId="AdresseMaster">
    <w:name w:val="AdresseMaster"/>
    <w:basedOn w:val="Normal"/>
    <w:link w:val="AdresseMasterCar"/>
    <w:qFormat/>
    <w:rsid w:val="00767D7C"/>
    <w:pPr>
      <w:spacing w:after="0"/>
    </w:pPr>
    <w:rPr>
      <w:sz w:val="12"/>
      <w:szCs w:val="12"/>
    </w:rPr>
  </w:style>
  <w:style w:type="paragraph" w:customStyle="1" w:styleId="PageGardeGrand">
    <w:name w:val="PageGardeGrand"/>
    <w:basedOn w:val="Normal"/>
    <w:link w:val="PageGardeGrandCar"/>
    <w:qFormat/>
    <w:rsid w:val="00DB0785"/>
    <w:pPr>
      <w:jc w:val="right"/>
    </w:pPr>
    <w:rPr>
      <w:noProof/>
      <w:sz w:val="50"/>
      <w:szCs w:val="50"/>
      <w:lang w:eastAsia="fr-CH"/>
    </w:rPr>
  </w:style>
  <w:style w:type="character" w:customStyle="1" w:styleId="AdresseMasterCar">
    <w:name w:val="AdresseMaster Car"/>
    <w:basedOn w:val="Policepardfaut"/>
    <w:link w:val="AdresseMaster"/>
    <w:rsid w:val="00767D7C"/>
    <w:rPr>
      <w:rFonts w:ascii="Arial Narrow" w:hAnsi="Arial Narrow" w:cs="ConduitITC-Light"/>
      <w:bCs/>
      <w:color w:val="000000"/>
      <w:sz w:val="12"/>
      <w:szCs w:val="12"/>
      <w:lang w:val="en-US" w:eastAsia="fr-FR"/>
    </w:rPr>
  </w:style>
  <w:style w:type="paragraph" w:customStyle="1" w:styleId="PageGardeMoyen">
    <w:name w:val="PageGardeMoyen"/>
    <w:basedOn w:val="Normal"/>
    <w:link w:val="PageGardeMoyenCar"/>
    <w:qFormat/>
    <w:rsid w:val="00DB0785"/>
    <w:pPr>
      <w:jc w:val="right"/>
    </w:pPr>
    <w:rPr>
      <w:noProof/>
      <w:sz w:val="36"/>
      <w:szCs w:val="36"/>
      <w:lang w:eastAsia="fr-CH"/>
    </w:rPr>
  </w:style>
  <w:style w:type="character" w:customStyle="1" w:styleId="PageGardeGrandCar">
    <w:name w:val="PageGardeGrand Car"/>
    <w:basedOn w:val="Policepardfaut"/>
    <w:link w:val="PageGardeGrand"/>
    <w:rsid w:val="00DB0785"/>
    <w:rPr>
      <w:rFonts w:ascii="Arial Narrow" w:hAnsi="Arial Narrow" w:cs="ConduitITC-Light"/>
      <w:bCs/>
      <w:noProof/>
      <w:color w:val="000000"/>
      <w:sz w:val="50"/>
      <w:szCs w:val="50"/>
      <w:lang w:val="en-US"/>
    </w:rPr>
  </w:style>
  <w:style w:type="paragraph" w:customStyle="1" w:styleId="PageGardePetit">
    <w:name w:val="PageGardePetit"/>
    <w:basedOn w:val="Normal"/>
    <w:link w:val="PageGardePetitCar"/>
    <w:qFormat/>
    <w:rsid w:val="00BB68BC"/>
    <w:pPr>
      <w:jc w:val="right"/>
    </w:pPr>
    <w:rPr>
      <w:noProof/>
      <w:sz w:val="24"/>
      <w:szCs w:val="24"/>
      <w:lang w:eastAsia="fr-CH"/>
    </w:rPr>
  </w:style>
  <w:style w:type="character" w:customStyle="1" w:styleId="PageGardeMoyenCar">
    <w:name w:val="PageGardeMoyen Car"/>
    <w:basedOn w:val="Policepardfaut"/>
    <w:link w:val="PageGardeMoyen"/>
    <w:rsid w:val="00DB0785"/>
    <w:rPr>
      <w:rFonts w:ascii="Arial Narrow" w:hAnsi="Arial Narrow" w:cs="ConduitITC-Light"/>
      <w:bCs/>
      <w:noProof/>
      <w:color w:val="000000"/>
      <w:sz w:val="36"/>
      <w:szCs w:val="36"/>
      <w:lang w:val="en-US"/>
    </w:rPr>
  </w:style>
  <w:style w:type="character" w:customStyle="1" w:styleId="PageGardePetitCar">
    <w:name w:val="PageGardePetit Car"/>
    <w:basedOn w:val="Policepardfaut"/>
    <w:link w:val="PageGardePetit"/>
    <w:rsid w:val="00BB68BC"/>
    <w:rPr>
      <w:rFonts w:ascii="Arial Narrow" w:hAnsi="Arial Narrow" w:cs="ConduitITC-Light"/>
      <w:bCs/>
      <w:noProof/>
      <w:color w:val="000000"/>
      <w:sz w:val="24"/>
      <w:szCs w:val="24"/>
      <w:lang w:val="en-US"/>
    </w:rPr>
  </w:style>
  <w:style w:type="paragraph" w:customStyle="1" w:styleId="TableMatiere">
    <w:name w:val="TableMatiere"/>
    <w:basedOn w:val="TM2"/>
    <w:link w:val="TableMatiereCar"/>
    <w:qFormat/>
    <w:rsid w:val="00CF0141"/>
    <w:pPr>
      <w:tabs>
        <w:tab w:val="right" w:pos="8505"/>
      </w:tabs>
    </w:pPr>
  </w:style>
  <w:style w:type="character" w:customStyle="1" w:styleId="TM2Car">
    <w:name w:val="TM 2 Car"/>
    <w:basedOn w:val="Policepardfaut"/>
    <w:link w:val="TM2"/>
    <w:uiPriority w:val="39"/>
    <w:rsid w:val="00767D7C"/>
    <w:rPr>
      <w:rFonts w:ascii="Arial Narrow" w:hAnsi="Arial Narrow" w:cstheme="minorHAnsi"/>
      <w:bCs/>
      <w:noProof/>
      <w:color w:val="000000"/>
      <w:sz w:val="22"/>
      <w:szCs w:val="22"/>
      <w:lang w:val="en-US" w:eastAsia="fr-FR"/>
    </w:rPr>
  </w:style>
  <w:style w:type="character" w:customStyle="1" w:styleId="TableMatiereCar">
    <w:name w:val="TableMatiere Car"/>
    <w:basedOn w:val="TM2Car"/>
    <w:link w:val="TableMatiere"/>
    <w:rsid w:val="00CF0141"/>
    <w:rPr>
      <w:rFonts w:ascii="Arial Narrow" w:hAnsi="Arial Narrow" w:cstheme="minorHAnsi"/>
      <w:bCs/>
      <w:noProof/>
      <w:color w:val="000000"/>
      <w:sz w:val="24"/>
      <w:szCs w:val="24"/>
      <w:lang w:val="en-US" w:eastAsia="fr-FR"/>
    </w:rPr>
  </w:style>
  <w:style w:type="paragraph" w:styleId="Tabledesillustrations">
    <w:name w:val="table of figures"/>
    <w:basedOn w:val="Normal"/>
    <w:next w:val="Normal"/>
    <w:uiPriority w:val="99"/>
    <w:rsid w:val="009C1B5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5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05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498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932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317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480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994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80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2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58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92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957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5630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428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eader" Target="header3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jp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Naef\Documents\Mod&#232;les\HES-SO%20(MLS)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97A3673800DB42B7D6B8A716F4BD35" ma:contentTypeVersion="2" ma:contentTypeDescription="Crée un document." ma:contentTypeScope="" ma:versionID="ed3a292b3911116c2b2328afb970cc9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ab09c1ba23edfaa45a5e9d385267c9b5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Her</b:Tag>
    <b:SourceType>Book</b:SourceType>
    <b:Guid>{ABECD2C7-035A-4E1E-950A-8410612617F3}</b:Guid>
    <b:Author>
      <b:Author>
        <b:NameList>
          <b:Person>
            <b:Last>Hergé</b:Last>
          </b:Person>
        </b:NameList>
      </b:Author>
    </b:Author>
    <b:Title>Tintin en amérique</b:Title>
    <b:RefOrder>1</b:RefOrder>
  </b:Source>
  <b:Source>
    <b:Tag>Cli</b:Tag>
    <b:SourceType>Book</b:SourceType>
    <b:Guid>{321F3ED8-26B7-4EEF-9B4A-78DB0992AFC9}</b:Guid>
    <b:Author>
      <b:Author>
        <b:NameList>
          <b:Person>
            <b:Last>Cussler</b:Last>
            <b:First>Clive</b:First>
          </b:Person>
        </b:NameList>
      </b:Author>
    </b:Author>
    <b:Title>Sahara</b:Title>
    <b:RefOrder>2</b:RefOrder>
  </b:Source>
</b:Sources>
</file>

<file path=customXml/item3.xml><?xml version="1.0" encoding="utf-8"?>
<?mso-contentType ?>
<spe:Receivers xmlns:spe="http://schemas.microsoft.com/sharepoint/events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CB389A5-C6D0-4557-AA5C-B6B6A1AE27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3B1FF0B-2465-45D8-B8D1-74A43A30648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BF2ACE6-795A-4AE6-AB08-5C18057725D8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D9E0A4C6-A60C-4981-ADA2-D01740F9F8B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8E24F9A1-02AE-44B0-AE69-CD8AB058E1B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HES-SO (MLS).dotm</Template>
  <TotalTime>47</TotalTime>
  <Pages>5</Pages>
  <Words>42</Words>
  <Characters>234</Characters>
  <Application>Microsoft Office Word</Application>
  <DocSecurity>0</DocSecurity>
  <Lines>1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Master Thesis Title</vt:lpstr>
      <vt:lpstr>Master Thesis Title</vt:lpstr>
    </vt:vector>
  </TitlesOfParts>
  <Company>HES-SO</Company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Master Thesis Title</dc:title>
  <dc:creator>John Doe</dc:creator>
  <cp:keywords>Fermentum, adipiscing, scelerisque, elementum, pellentesque, hendrerit, risus, tortor, dignissim, eleifend, blaendit, mauris.</cp:keywords>
  <cp:lastModifiedBy>Xavier Clivaz</cp:lastModifiedBy>
  <cp:revision>15</cp:revision>
  <cp:lastPrinted>2011-02-04T12:19:00Z</cp:lastPrinted>
  <dcterms:created xsi:type="dcterms:W3CDTF">2014-03-12T14:24:00Z</dcterms:created>
  <dcterms:modified xsi:type="dcterms:W3CDTF">2023-10-31T12:52:00Z</dcterms:modified>
  <cp:category>Master</cp:category>
  <cp:contentStatus>1.1 (release)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(#E1)</vt:lpwstr>
  </property>
  <property fmtid="{D5CDD505-2E9C-101B-9397-08002B2CF9AE}" pid="3" name="MTEquationSection">
    <vt:lpwstr>1</vt:lpwstr>
  </property>
  <property fmtid="{D5CDD505-2E9C-101B-9397-08002B2CF9AE}" pid="4" name="MTWinEqns">
    <vt:bool>true</vt:bool>
  </property>
  <property fmtid="{D5CDD505-2E9C-101B-9397-08002B2CF9AE}" pid="5" name="ContentTypeId">
    <vt:lpwstr>0x0101002197A3673800DB42B7D6B8A716F4BD35</vt:lpwstr>
  </property>
</Properties>
</file>